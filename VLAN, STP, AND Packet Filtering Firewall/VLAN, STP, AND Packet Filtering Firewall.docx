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0C839" w14:textId="77777777" w:rsidR="00C66861" w:rsidRDefault="00C66861" w:rsidP="00C66861">
      <w:pPr>
        <w:pStyle w:val="Title"/>
        <w:jc w:val="center"/>
        <w:rPr>
          <w:rStyle w:val="BookTitle"/>
          <w:b w:val="0"/>
          <w:i w:val="0"/>
          <w:sz w:val="96"/>
          <w:szCs w:val="96"/>
        </w:rPr>
      </w:pPr>
      <w:bookmarkStart w:id="0" w:name="_Hlk147440834"/>
      <w:bookmarkEnd w:id="0"/>
    </w:p>
    <w:p w14:paraId="1A3DC9BD" w14:textId="77777777" w:rsidR="00786FAF" w:rsidRPr="00786FAF" w:rsidRDefault="00786FAF" w:rsidP="00786FAF">
      <w:pPr>
        <w:jc w:val="center"/>
        <w:rPr>
          <w:rFonts w:asciiTheme="majorHAnsi" w:eastAsiaTheme="majorEastAsia" w:hAnsiTheme="majorHAnsi" w:cstheme="majorBidi"/>
          <w:spacing w:val="-10"/>
          <w:kern w:val="28"/>
          <w:sz w:val="52"/>
          <w:szCs w:val="52"/>
        </w:rPr>
      </w:pPr>
      <w:bookmarkStart w:id="1" w:name="_Hlk150114629"/>
      <w:r w:rsidRPr="00786FAF">
        <w:rPr>
          <w:rFonts w:asciiTheme="majorHAnsi" w:eastAsiaTheme="majorEastAsia" w:hAnsiTheme="majorHAnsi" w:cstheme="majorBidi"/>
          <w:spacing w:val="-10"/>
          <w:kern w:val="28"/>
          <w:sz w:val="52"/>
          <w:szCs w:val="52"/>
        </w:rPr>
        <w:t>VLAN, STP, AND Packet Filtering Firewall</w:t>
      </w:r>
    </w:p>
    <w:p w14:paraId="6EB55ADA" w14:textId="77777777" w:rsidR="006C37B0" w:rsidRDefault="006C37B0" w:rsidP="006C37B0"/>
    <w:p w14:paraId="37ABA6A6" w14:textId="77777777" w:rsidR="006C37B0" w:rsidRDefault="006C37B0" w:rsidP="006C37B0"/>
    <w:p w14:paraId="58074405" w14:textId="77777777" w:rsidR="006C37B0" w:rsidRDefault="006C37B0" w:rsidP="006C37B0"/>
    <w:p w14:paraId="2E836BDD" w14:textId="77777777" w:rsidR="006C37B0" w:rsidRDefault="006C37B0" w:rsidP="006C37B0"/>
    <w:bookmarkEnd w:id="1"/>
    <w:p w14:paraId="22A90D59" w14:textId="071103F1" w:rsidR="00C66861" w:rsidRDefault="00EC2ACA" w:rsidP="001A2FC2">
      <w:pPr>
        <w:jc w:val="center"/>
      </w:pPr>
      <w:r>
        <w:t xml:space="preserve">Yogaraj </w:t>
      </w:r>
      <w:proofErr w:type="spellStart"/>
      <w:r>
        <w:t>Govindarajalu</w:t>
      </w:r>
      <w:proofErr w:type="spellEnd"/>
      <w:r>
        <w:t xml:space="preserve"> Prabagaran</w:t>
      </w:r>
    </w:p>
    <w:p w14:paraId="507A004D" w14:textId="07C90A50" w:rsidR="00C66861" w:rsidRPr="006C37B0" w:rsidRDefault="00C66861">
      <w:pPr>
        <w:spacing w:line="276" w:lineRule="auto"/>
      </w:pPr>
      <w:r>
        <w:br w:type="page"/>
      </w:r>
    </w:p>
    <w:bookmarkStart w:id="2" w:name="_Toc152286731" w:displacedByCustomXml="next"/>
    <w:sdt>
      <w:sdtPr>
        <w:rPr>
          <w:rFonts w:ascii="Arial" w:eastAsia="Times New Roman" w:hAnsi="Arial" w:cs="Times New Roman"/>
          <w:b w:val="0"/>
          <w:bCs/>
          <w:color w:val="auto"/>
          <w:sz w:val="20"/>
          <w:szCs w:val="24"/>
        </w:rPr>
        <w:id w:val="-238936104"/>
        <w:docPartObj>
          <w:docPartGallery w:val="Table of Contents"/>
          <w:docPartUnique/>
        </w:docPartObj>
      </w:sdtPr>
      <w:sdtEndPr>
        <w:rPr>
          <w:rFonts w:asciiTheme="minorHAnsi" w:hAnsiTheme="minorHAnsi"/>
          <w:bCs w:val="0"/>
          <w:noProof/>
          <w:sz w:val="24"/>
        </w:rPr>
      </w:sdtEndPr>
      <w:sdtContent>
        <w:p w14:paraId="736A78A4" w14:textId="77777777" w:rsidR="0082782C" w:rsidRDefault="0082782C" w:rsidP="00120CD5">
          <w:pPr>
            <w:pStyle w:val="Heading1"/>
          </w:pPr>
          <w:r>
            <w:t>Table of Contents</w:t>
          </w:r>
          <w:bookmarkEnd w:id="2"/>
        </w:p>
        <w:p w14:paraId="3901939B" w14:textId="2350F6CB" w:rsidR="00327B54" w:rsidRDefault="0082782C">
          <w:pPr>
            <w:pStyle w:val="TOC1"/>
            <w:tabs>
              <w:tab w:val="right" w:leader="dot" w:pos="9350"/>
            </w:tabs>
            <w:rPr>
              <w:rFonts w:eastAsiaTheme="minorEastAsia" w:cstheme="minorBidi"/>
              <w:b w:val="0"/>
              <w:bCs w:val="0"/>
              <w:noProof/>
              <w:kern w:val="2"/>
              <w:sz w:val="22"/>
              <w:szCs w:val="22"/>
              <w:lang w:val="en-CA" w:eastAsia="en-CA"/>
              <w14:ligatures w14:val="standardContextual"/>
            </w:rPr>
          </w:pPr>
          <w:r>
            <w:rPr>
              <w:b w:val="0"/>
              <w:bCs w:val="0"/>
            </w:rPr>
            <w:fldChar w:fldCharType="begin"/>
          </w:r>
          <w:r>
            <w:instrText xml:space="preserve"> TOC \o "1-3" \h \z \u </w:instrText>
          </w:r>
          <w:r>
            <w:rPr>
              <w:b w:val="0"/>
              <w:bCs w:val="0"/>
            </w:rPr>
            <w:fldChar w:fldCharType="separate"/>
          </w:r>
          <w:hyperlink w:anchor="_Toc152286731" w:history="1">
            <w:r w:rsidR="00327B54" w:rsidRPr="00892EEE">
              <w:rPr>
                <w:rStyle w:val="Hyperlink"/>
                <w:noProof/>
              </w:rPr>
              <w:t>Table of Contents</w:t>
            </w:r>
            <w:r w:rsidR="00327B54">
              <w:rPr>
                <w:noProof/>
                <w:webHidden/>
              </w:rPr>
              <w:tab/>
            </w:r>
            <w:r w:rsidR="00327B54">
              <w:rPr>
                <w:noProof/>
                <w:webHidden/>
              </w:rPr>
              <w:fldChar w:fldCharType="begin"/>
            </w:r>
            <w:r w:rsidR="00327B54">
              <w:rPr>
                <w:noProof/>
                <w:webHidden/>
              </w:rPr>
              <w:instrText xml:space="preserve"> PAGEREF _Toc152286731 \h </w:instrText>
            </w:r>
            <w:r w:rsidR="00327B54">
              <w:rPr>
                <w:noProof/>
                <w:webHidden/>
              </w:rPr>
            </w:r>
            <w:r w:rsidR="00327B54">
              <w:rPr>
                <w:noProof/>
                <w:webHidden/>
              </w:rPr>
              <w:fldChar w:fldCharType="separate"/>
            </w:r>
            <w:r w:rsidR="00327B54">
              <w:rPr>
                <w:noProof/>
                <w:webHidden/>
              </w:rPr>
              <w:t>2</w:t>
            </w:r>
            <w:r w:rsidR="00327B54">
              <w:rPr>
                <w:noProof/>
                <w:webHidden/>
              </w:rPr>
              <w:fldChar w:fldCharType="end"/>
            </w:r>
          </w:hyperlink>
        </w:p>
        <w:p w14:paraId="0C88784E" w14:textId="6A8ADC78" w:rsidR="00327B54"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2286732" w:history="1">
            <w:r w:rsidR="00327B54" w:rsidRPr="00892EEE">
              <w:rPr>
                <w:rStyle w:val="Hyperlink"/>
                <w:noProof/>
              </w:rPr>
              <w:t>Lab 5 – VLAN and STP</w:t>
            </w:r>
            <w:r w:rsidR="00327B54">
              <w:rPr>
                <w:noProof/>
                <w:webHidden/>
              </w:rPr>
              <w:tab/>
            </w:r>
            <w:r w:rsidR="00327B54">
              <w:rPr>
                <w:noProof/>
                <w:webHidden/>
              </w:rPr>
              <w:fldChar w:fldCharType="begin"/>
            </w:r>
            <w:r w:rsidR="00327B54">
              <w:rPr>
                <w:noProof/>
                <w:webHidden/>
              </w:rPr>
              <w:instrText xml:space="preserve"> PAGEREF _Toc152286732 \h </w:instrText>
            </w:r>
            <w:r w:rsidR="00327B54">
              <w:rPr>
                <w:noProof/>
                <w:webHidden/>
              </w:rPr>
            </w:r>
            <w:r w:rsidR="00327B54">
              <w:rPr>
                <w:noProof/>
                <w:webHidden/>
              </w:rPr>
              <w:fldChar w:fldCharType="separate"/>
            </w:r>
            <w:r w:rsidR="00327B54">
              <w:rPr>
                <w:noProof/>
                <w:webHidden/>
              </w:rPr>
              <w:t>3</w:t>
            </w:r>
            <w:r w:rsidR="00327B54">
              <w:rPr>
                <w:noProof/>
                <w:webHidden/>
              </w:rPr>
              <w:fldChar w:fldCharType="end"/>
            </w:r>
          </w:hyperlink>
        </w:p>
        <w:p w14:paraId="6A7C02DA" w14:textId="7687601E" w:rsidR="00327B54"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2286733" w:history="1">
            <w:r w:rsidR="00327B54" w:rsidRPr="00892EEE">
              <w:rPr>
                <w:rStyle w:val="Hyperlink"/>
                <w:noProof/>
              </w:rPr>
              <w:t>Parts</w:t>
            </w:r>
            <w:r w:rsidR="00327B54">
              <w:rPr>
                <w:noProof/>
                <w:webHidden/>
              </w:rPr>
              <w:tab/>
            </w:r>
            <w:r w:rsidR="00327B54">
              <w:rPr>
                <w:noProof/>
                <w:webHidden/>
              </w:rPr>
              <w:fldChar w:fldCharType="begin"/>
            </w:r>
            <w:r w:rsidR="00327B54">
              <w:rPr>
                <w:noProof/>
                <w:webHidden/>
              </w:rPr>
              <w:instrText xml:space="preserve"> PAGEREF _Toc152286733 \h </w:instrText>
            </w:r>
            <w:r w:rsidR="00327B54">
              <w:rPr>
                <w:noProof/>
                <w:webHidden/>
              </w:rPr>
            </w:r>
            <w:r w:rsidR="00327B54">
              <w:rPr>
                <w:noProof/>
                <w:webHidden/>
              </w:rPr>
              <w:fldChar w:fldCharType="separate"/>
            </w:r>
            <w:r w:rsidR="00327B54">
              <w:rPr>
                <w:noProof/>
                <w:webHidden/>
              </w:rPr>
              <w:t>3</w:t>
            </w:r>
            <w:r w:rsidR="00327B54">
              <w:rPr>
                <w:noProof/>
                <w:webHidden/>
              </w:rPr>
              <w:fldChar w:fldCharType="end"/>
            </w:r>
          </w:hyperlink>
        </w:p>
        <w:p w14:paraId="32866014" w14:textId="22E66C55"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34" w:history="1">
            <w:r w:rsidR="00327B54" w:rsidRPr="00892EEE">
              <w:rPr>
                <w:rStyle w:val="Hyperlink"/>
                <w:noProof/>
              </w:rPr>
              <w:t>Description</w:t>
            </w:r>
            <w:r w:rsidR="00327B54">
              <w:rPr>
                <w:noProof/>
                <w:webHidden/>
              </w:rPr>
              <w:tab/>
            </w:r>
            <w:r w:rsidR="00327B54">
              <w:rPr>
                <w:noProof/>
                <w:webHidden/>
              </w:rPr>
              <w:fldChar w:fldCharType="begin"/>
            </w:r>
            <w:r w:rsidR="00327B54">
              <w:rPr>
                <w:noProof/>
                <w:webHidden/>
              </w:rPr>
              <w:instrText xml:space="preserve"> PAGEREF _Toc152286734 \h </w:instrText>
            </w:r>
            <w:r w:rsidR="00327B54">
              <w:rPr>
                <w:noProof/>
                <w:webHidden/>
              </w:rPr>
            </w:r>
            <w:r w:rsidR="00327B54">
              <w:rPr>
                <w:noProof/>
                <w:webHidden/>
              </w:rPr>
              <w:fldChar w:fldCharType="separate"/>
            </w:r>
            <w:r w:rsidR="00327B54">
              <w:rPr>
                <w:noProof/>
                <w:webHidden/>
              </w:rPr>
              <w:t>3</w:t>
            </w:r>
            <w:r w:rsidR="00327B54">
              <w:rPr>
                <w:noProof/>
                <w:webHidden/>
              </w:rPr>
              <w:fldChar w:fldCharType="end"/>
            </w:r>
          </w:hyperlink>
        </w:p>
        <w:p w14:paraId="6820B4E8" w14:textId="04C9BDCE"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35" w:history="1">
            <w:r w:rsidR="00327B54" w:rsidRPr="00892EEE">
              <w:rPr>
                <w:rStyle w:val="Hyperlink"/>
                <w:noProof/>
              </w:rPr>
              <w:t>Observations</w:t>
            </w:r>
            <w:r w:rsidR="00327B54">
              <w:rPr>
                <w:noProof/>
                <w:webHidden/>
              </w:rPr>
              <w:tab/>
            </w:r>
            <w:r w:rsidR="00327B54">
              <w:rPr>
                <w:noProof/>
                <w:webHidden/>
              </w:rPr>
              <w:fldChar w:fldCharType="begin"/>
            </w:r>
            <w:r w:rsidR="00327B54">
              <w:rPr>
                <w:noProof/>
                <w:webHidden/>
              </w:rPr>
              <w:instrText xml:space="preserve"> PAGEREF _Toc152286735 \h </w:instrText>
            </w:r>
            <w:r w:rsidR="00327B54">
              <w:rPr>
                <w:noProof/>
                <w:webHidden/>
              </w:rPr>
            </w:r>
            <w:r w:rsidR="00327B54">
              <w:rPr>
                <w:noProof/>
                <w:webHidden/>
              </w:rPr>
              <w:fldChar w:fldCharType="separate"/>
            </w:r>
            <w:r w:rsidR="00327B54">
              <w:rPr>
                <w:noProof/>
                <w:webHidden/>
              </w:rPr>
              <w:t>3</w:t>
            </w:r>
            <w:r w:rsidR="00327B54">
              <w:rPr>
                <w:noProof/>
                <w:webHidden/>
              </w:rPr>
              <w:fldChar w:fldCharType="end"/>
            </w:r>
          </w:hyperlink>
        </w:p>
        <w:p w14:paraId="49C919B9" w14:textId="3360E9FE"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36" w:history="1">
            <w:r w:rsidR="00327B54" w:rsidRPr="00892EEE">
              <w:rPr>
                <w:rStyle w:val="Hyperlink"/>
                <w:noProof/>
              </w:rPr>
              <w:t>Preparation</w:t>
            </w:r>
            <w:r w:rsidR="00327B54">
              <w:rPr>
                <w:noProof/>
                <w:webHidden/>
              </w:rPr>
              <w:tab/>
            </w:r>
            <w:r w:rsidR="00327B54">
              <w:rPr>
                <w:noProof/>
                <w:webHidden/>
              </w:rPr>
              <w:fldChar w:fldCharType="begin"/>
            </w:r>
            <w:r w:rsidR="00327B54">
              <w:rPr>
                <w:noProof/>
                <w:webHidden/>
              </w:rPr>
              <w:instrText xml:space="preserve"> PAGEREF _Toc152286736 \h </w:instrText>
            </w:r>
            <w:r w:rsidR="00327B54">
              <w:rPr>
                <w:noProof/>
                <w:webHidden/>
              </w:rPr>
            </w:r>
            <w:r w:rsidR="00327B54">
              <w:rPr>
                <w:noProof/>
                <w:webHidden/>
              </w:rPr>
              <w:fldChar w:fldCharType="separate"/>
            </w:r>
            <w:r w:rsidR="00327B54">
              <w:rPr>
                <w:noProof/>
                <w:webHidden/>
              </w:rPr>
              <w:t>4</w:t>
            </w:r>
            <w:r w:rsidR="00327B54">
              <w:rPr>
                <w:noProof/>
                <w:webHidden/>
              </w:rPr>
              <w:fldChar w:fldCharType="end"/>
            </w:r>
          </w:hyperlink>
        </w:p>
        <w:p w14:paraId="42ECA832" w14:textId="35174F12"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37" w:history="1">
            <w:r w:rsidR="00327B54" w:rsidRPr="00892EEE">
              <w:rPr>
                <w:rStyle w:val="Hyperlink"/>
                <w:noProof/>
              </w:rPr>
              <w:t>Screenshots</w:t>
            </w:r>
            <w:r w:rsidR="00327B54">
              <w:rPr>
                <w:noProof/>
                <w:webHidden/>
              </w:rPr>
              <w:tab/>
            </w:r>
            <w:r w:rsidR="00327B54">
              <w:rPr>
                <w:noProof/>
                <w:webHidden/>
              </w:rPr>
              <w:fldChar w:fldCharType="begin"/>
            </w:r>
            <w:r w:rsidR="00327B54">
              <w:rPr>
                <w:noProof/>
                <w:webHidden/>
              </w:rPr>
              <w:instrText xml:space="preserve"> PAGEREF _Toc152286737 \h </w:instrText>
            </w:r>
            <w:r w:rsidR="00327B54">
              <w:rPr>
                <w:noProof/>
                <w:webHidden/>
              </w:rPr>
            </w:r>
            <w:r w:rsidR="00327B54">
              <w:rPr>
                <w:noProof/>
                <w:webHidden/>
              </w:rPr>
              <w:fldChar w:fldCharType="separate"/>
            </w:r>
            <w:r w:rsidR="00327B54">
              <w:rPr>
                <w:noProof/>
                <w:webHidden/>
              </w:rPr>
              <w:t>4</w:t>
            </w:r>
            <w:r w:rsidR="00327B54">
              <w:rPr>
                <w:noProof/>
                <w:webHidden/>
              </w:rPr>
              <w:fldChar w:fldCharType="end"/>
            </w:r>
          </w:hyperlink>
        </w:p>
        <w:p w14:paraId="0BFD65C7" w14:textId="197C112B"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38" w:history="1">
            <w:r w:rsidR="00327B54" w:rsidRPr="00892EEE">
              <w:rPr>
                <w:rStyle w:val="Hyperlink"/>
                <w:noProof/>
              </w:rPr>
              <w:t>Reflection</w:t>
            </w:r>
            <w:r w:rsidR="00327B54">
              <w:rPr>
                <w:noProof/>
                <w:webHidden/>
              </w:rPr>
              <w:tab/>
            </w:r>
            <w:r w:rsidR="00327B54">
              <w:rPr>
                <w:noProof/>
                <w:webHidden/>
              </w:rPr>
              <w:fldChar w:fldCharType="begin"/>
            </w:r>
            <w:r w:rsidR="00327B54">
              <w:rPr>
                <w:noProof/>
                <w:webHidden/>
              </w:rPr>
              <w:instrText xml:space="preserve"> PAGEREF _Toc152286738 \h </w:instrText>
            </w:r>
            <w:r w:rsidR="00327B54">
              <w:rPr>
                <w:noProof/>
                <w:webHidden/>
              </w:rPr>
            </w:r>
            <w:r w:rsidR="00327B54">
              <w:rPr>
                <w:noProof/>
                <w:webHidden/>
              </w:rPr>
              <w:fldChar w:fldCharType="separate"/>
            </w:r>
            <w:r w:rsidR="00327B54">
              <w:rPr>
                <w:noProof/>
                <w:webHidden/>
              </w:rPr>
              <w:t>15</w:t>
            </w:r>
            <w:r w:rsidR="00327B54">
              <w:rPr>
                <w:noProof/>
                <w:webHidden/>
              </w:rPr>
              <w:fldChar w:fldCharType="end"/>
            </w:r>
          </w:hyperlink>
        </w:p>
        <w:p w14:paraId="13362E15" w14:textId="73C4672A" w:rsidR="00327B54"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2286739" w:history="1">
            <w:r w:rsidR="00327B54" w:rsidRPr="00892EEE">
              <w:rPr>
                <w:rStyle w:val="Hyperlink"/>
                <w:noProof/>
              </w:rPr>
              <w:t>Lab 6 – Packet Filtering Firewall</w:t>
            </w:r>
            <w:r w:rsidR="00327B54">
              <w:rPr>
                <w:noProof/>
                <w:webHidden/>
              </w:rPr>
              <w:tab/>
            </w:r>
            <w:r w:rsidR="00327B54">
              <w:rPr>
                <w:noProof/>
                <w:webHidden/>
              </w:rPr>
              <w:fldChar w:fldCharType="begin"/>
            </w:r>
            <w:r w:rsidR="00327B54">
              <w:rPr>
                <w:noProof/>
                <w:webHidden/>
              </w:rPr>
              <w:instrText xml:space="preserve"> PAGEREF _Toc152286739 \h </w:instrText>
            </w:r>
            <w:r w:rsidR="00327B54">
              <w:rPr>
                <w:noProof/>
                <w:webHidden/>
              </w:rPr>
            </w:r>
            <w:r w:rsidR="00327B54">
              <w:rPr>
                <w:noProof/>
                <w:webHidden/>
              </w:rPr>
              <w:fldChar w:fldCharType="separate"/>
            </w:r>
            <w:r w:rsidR="00327B54">
              <w:rPr>
                <w:noProof/>
                <w:webHidden/>
              </w:rPr>
              <w:t>16</w:t>
            </w:r>
            <w:r w:rsidR="00327B54">
              <w:rPr>
                <w:noProof/>
                <w:webHidden/>
              </w:rPr>
              <w:fldChar w:fldCharType="end"/>
            </w:r>
          </w:hyperlink>
        </w:p>
        <w:p w14:paraId="2092843E" w14:textId="4791AE7D" w:rsidR="00327B54"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2286740" w:history="1">
            <w:r w:rsidR="00327B54" w:rsidRPr="00892EEE">
              <w:rPr>
                <w:rStyle w:val="Hyperlink"/>
                <w:noProof/>
              </w:rPr>
              <w:t>Parts</w:t>
            </w:r>
            <w:r w:rsidR="00327B54">
              <w:rPr>
                <w:noProof/>
                <w:webHidden/>
              </w:rPr>
              <w:tab/>
            </w:r>
            <w:r w:rsidR="00327B54">
              <w:rPr>
                <w:noProof/>
                <w:webHidden/>
              </w:rPr>
              <w:fldChar w:fldCharType="begin"/>
            </w:r>
            <w:r w:rsidR="00327B54">
              <w:rPr>
                <w:noProof/>
                <w:webHidden/>
              </w:rPr>
              <w:instrText xml:space="preserve"> PAGEREF _Toc152286740 \h </w:instrText>
            </w:r>
            <w:r w:rsidR="00327B54">
              <w:rPr>
                <w:noProof/>
                <w:webHidden/>
              </w:rPr>
            </w:r>
            <w:r w:rsidR="00327B54">
              <w:rPr>
                <w:noProof/>
                <w:webHidden/>
              </w:rPr>
              <w:fldChar w:fldCharType="separate"/>
            </w:r>
            <w:r w:rsidR="00327B54">
              <w:rPr>
                <w:noProof/>
                <w:webHidden/>
              </w:rPr>
              <w:t>16</w:t>
            </w:r>
            <w:r w:rsidR="00327B54">
              <w:rPr>
                <w:noProof/>
                <w:webHidden/>
              </w:rPr>
              <w:fldChar w:fldCharType="end"/>
            </w:r>
          </w:hyperlink>
        </w:p>
        <w:p w14:paraId="2FE8033C" w14:textId="60802348"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41" w:history="1">
            <w:r w:rsidR="00327B54" w:rsidRPr="00892EEE">
              <w:rPr>
                <w:rStyle w:val="Hyperlink"/>
                <w:noProof/>
              </w:rPr>
              <w:t>Description</w:t>
            </w:r>
            <w:r w:rsidR="00327B54">
              <w:rPr>
                <w:noProof/>
                <w:webHidden/>
              </w:rPr>
              <w:tab/>
            </w:r>
            <w:r w:rsidR="00327B54">
              <w:rPr>
                <w:noProof/>
                <w:webHidden/>
              </w:rPr>
              <w:fldChar w:fldCharType="begin"/>
            </w:r>
            <w:r w:rsidR="00327B54">
              <w:rPr>
                <w:noProof/>
                <w:webHidden/>
              </w:rPr>
              <w:instrText xml:space="preserve"> PAGEREF _Toc152286741 \h </w:instrText>
            </w:r>
            <w:r w:rsidR="00327B54">
              <w:rPr>
                <w:noProof/>
                <w:webHidden/>
              </w:rPr>
            </w:r>
            <w:r w:rsidR="00327B54">
              <w:rPr>
                <w:noProof/>
                <w:webHidden/>
              </w:rPr>
              <w:fldChar w:fldCharType="separate"/>
            </w:r>
            <w:r w:rsidR="00327B54">
              <w:rPr>
                <w:noProof/>
                <w:webHidden/>
              </w:rPr>
              <w:t>16</w:t>
            </w:r>
            <w:r w:rsidR="00327B54">
              <w:rPr>
                <w:noProof/>
                <w:webHidden/>
              </w:rPr>
              <w:fldChar w:fldCharType="end"/>
            </w:r>
          </w:hyperlink>
        </w:p>
        <w:p w14:paraId="72D0DDED" w14:textId="77B0EAD2"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42" w:history="1">
            <w:r w:rsidR="00327B54" w:rsidRPr="00892EEE">
              <w:rPr>
                <w:rStyle w:val="Hyperlink"/>
                <w:noProof/>
              </w:rPr>
              <w:t>Preparation</w:t>
            </w:r>
            <w:r w:rsidR="00327B54">
              <w:rPr>
                <w:noProof/>
                <w:webHidden/>
              </w:rPr>
              <w:tab/>
            </w:r>
            <w:r w:rsidR="00327B54">
              <w:rPr>
                <w:noProof/>
                <w:webHidden/>
              </w:rPr>
              <w:fldChar w:fldCharType="begin"/>
            </w:r>
            <w:r w:rsidR="00327B54">
              <w:rPr>
                <w:noProof/>
                <w:webHidden/>
              </w:rPr>
              <w:instrText xml:space="preserve"> PAGEREF _Toc152286742 \h </w:instrText>
            </w:r>
            <w:r w:rsidR="00327B54">
              <w:rPr>
                <w:noProof/>
                <w:webHidden/>
              </w:rPr>
            </w:r>
            <w:r w:rsidR="00327B54">
              <w:rPr>
                <w:noProof/>
                <w:webHidden/>
              </w:rPr>
              <w:fldChar w:fldCharType="separate"/>
            </w:r>
            <w:r w:rsidR="00327B54">
              <w:rPr>
                <w:noProof/>
                <w:webHidden/>
              </w:rPr>
              <w:t>16</w:t>
            </w:r>
            <w:r w:rsidR="00327B54">
              <w:rPr>
                <w:noProof/>
                <w:webHidden/>
              </w:rPr>
              <w:fldChar w:fldCharType="end"/>
            </w:r>
          </w:hyperlink>
        </w:p>
        <w:p w14:paraId="51DEB1BA" w14:textId="2AF9CE4A"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43" w:history="1">
            <w:r w:rsidR="00327B54" w:rsidRPr="00892EEE">
              <w:rPr>
                <w:rStyle w:val="Hyperlink"/>
                <w:noProof/>
              </w:rPr>
              <w:t>Observations</w:t>
            </w:r>
            <w:r w:rsidR="00327B54">
              <w:rPr>
                <w:noProof/>
                <w:webHidden/>
              </w:rPr>
              <w:tab/>
            </w:r>
            <w:r w:rsidR="00327B54">
              <w:rPr>
                <w:noProof/>
                <w:webHidden/>
              </w:rPr>
              <w:fldChar w:fldCharType="begin"/>
            </w:r>
            <w:r w:rsidR="00327B54">
              <w:rPr>
                <w:noProof/>
                <w:webHidden/>
              </w:rPr>
              <w:instrText xml:space="preserve"> PAGEREF _Toc152286743 \h </w:instrText>
            </w:r>
            <w:r w:rsidR="00327B54">
              <w:rPr>
                <w:noProof/>
                <w:webHidden/>
              </w:rPr>
            </w:r>
            <w:r w:rsidR="00327B54">
              <w:rPr>
                <w:noProof/>
                <w:webHidden/>
              </w:rPr>
              <w:fldChar w:fldCharType="separate"/>
            </w:r>
            <w:r w:rsidR="00327B54">
              <w:rPr>
                <w:noProof/>
                <w:webHidden/>
              </w:rPr>
              <w:t>16</w:t>
            </w:r>
            <w:r w:rsidR="00327B54">
              <w:rPr>
                <w:noProof/>
                <w:webHidden/>
              </w:rPr>
              <w:fldChar w:fldCharType="end"/>
            </w:r>
          </w:hyperlink>
        </w:p>
        <w:p w14:paraId="6755044F" w14:textId="68D68D37"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44" w:history="1">
            <w:r w:rsidR="00327B54" w:rsidRPr="00892EEE">
              <w:rPr>
                <w:rStyle w:val="Hyperlink"/>
                <w:noProof/>
              </w:rPr>
              <w:t>Screenshots</w:t>
            </w:r>
            <w:r w:rsidR="00327B54">
              <w:rPr>
                <w:noProof/>
                <w:webHidden/>
              </w:rPr>
              <w:tab/>
            </w:r>
            <w:r w:rsidR="00327B54">
              <w:rPr>
                <w:noProof/>
                <w:webHidden/>
              </w:rPr>
              <w:fldChar w:fldCharType="begin"/>
            </w:r>
            <w:r w:rsidR="00327B54">
              <w:rPr>
                <w:noProof/>
                <w:webHidden/>
              </w:rPr>
              <w:instrText xml:space="preserve"> PAGEREF _Toc152286744 \h </w:instrText>
            </w:r>
            <w:r w:rsidR="00327B54">
              <w:rPr>
                <w:noProof/>
                <w:webHidden/>
              </w:rPr>
            </w:r>
            <w:r w:rsidR="00327B54">
              <w:rPr>
                <w:noProof/>
                <w:webHidden/>
              </w:rPr>
              <w:fldChar w:fldCharType="separate"/>
            </w:r>
            <w:r w:rsidR="00327B54">
              <w:rPr>
                <w:noProof/>
                <w:webHidden/>
              </w:rPr>
              <w:t>17</w:t>
            </w:r>
            <w:r w:rsidR="00327B54">
              <w:rPr>
                <w:noProof/>
                <w:webHidden/>
              </w:rPr>
              <w:fldChar w:fldCharType="end"/>
            </w:r>
          </w:hyperlink>
        </w:p>
        <w:p w14:paraId="43933F70" w14:textId="60417332" w:rsidR="00327B54"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2286745" w:history="1">
            <w:r w:rsidR="00327B54" w:rsidRPr="00892EEE">
              <w:rPr>
                <w:rStyle w:val="Hyperlink"/>
                <w:noProof/>
              </w:rPr>
              <w:t>Reflection</w:t>
            </w:r>
            <w:r w:rsidR="00327B54">
              <w:rPr>
                <w:noProof/>
                <w:webHidden/>
              </w:rPr>
              <w:tab/>
            </w:r>
            <w:r w:rsidR="00327B54">
              <w:rPr>
                <w:noProof/>
                <w:webHidden/>
              </w:rPr>
              <w:fldChar w:fldCharType="begin"/>
            </w:r>
            <w:r w:rsidR="00327B54">
              <w:rPr>
                <w:noProof/>
                <w:webHidden/>
              </w:rPr>
              <w:instrText xml:space="preserve"> PAGEREF _Toc152286745 \h </w:instrText>
            </w:r>
            <w:r w:rsidR="00327B54">
              <w:rPr>
                <w:noProof/>
                <w:webHidden/>
              </w:rPr>
            </w:r>
            <w:r w:rsidR="00327B54">
              <w:rPr>
                <w:noProof/>
                <w:webHidden/>
              </w:rPr>
              <w:fldChar w:fldCharType="separate"/>
            </w:r>
            <w:r w:rsidR="00327B54">
              <w:rPr>
                <w:noProof/>
                <w:webHidden/>
              </w:rPr>
              <w:t>49</w:t>
            </w:r>
            <w:r w:rsidR="00327B54">
              <w:rPr>
                <w:noProof/>
                <w:webHidden/>
              </w:rPr>
              <w:fldChar w:fldCharType="end"/>
            </w:r>
          </w:hyperlink>
        </w:p>
        <w:p w14:paraId="02F58561" w14:textId="6367E207" w:rsidR="00327B54"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2286746" w:history="1">
            <w:r w:rsidR="00327B54" w:rsidRPr="00892EEE">
              <w:rPr>
                <w:rStyle w:val="Hyperlink"/>
                <w:noProof/>
              </w:rPr>
              <w:t>References</w:t>
            </w:r>
            <w:r w:rsidR="00327B54">
              <w:rPr>
                <w:noProof/>
                <w:webHidden/>
              </w:rPr>
              <w:tab/>
            </w:r>
            <w:r w:rsidR="00327B54">
              <w:rPr>
                <w:noProof/>
                <w:webHidden/>
              </w:rPr>
              <w:fldChar w:fldCharType="begin"/>
            </w:r>
            <w:r w:rsidR="00327B54">
              <w:rPr>
                <w:noProof/>
                <w:webHidden/>
              </w:rPr>
              <w:instrText xml:space="preserve"> PAGEREF _Toc152286746 \h </w:instrText>
            </w:r>
            <w:r w:rsidR="00327B54">
              <w:rPr>
                <w:noProof/>
                <w:webHidden/>
              </w:rPr>
            </w:r>
            <w:r w:rsidR="00327B54">
              <w:rPr>
                <w:noProof/>
                <w:webHidden/>
              </w:rPr>
              <w:fldChar w:fldCharType="separate"/>
            </w:r>
            <w:r w:rsidR="00327B54">
              <w:rPr>
                <w:noProof/>
                <w:webHidden/>
              </w:rPr>
              <w:t>50</w:t>
            </w:r>
            <w:r w:rsidR="00327B54">
              <w:rPr>
                <w:noProof/>
                <w:webHidden/>
              </w:rPr>
              <w:fldChar w:fldCharType="end"/>
            </w:r>
          </w:hyperlink>
        </w:p>
        <w:p w14:paraId="354752DB" w14:textId="200A9DFA" w:rsidR="0082782C" w:rsidRDefault="0082782C">
          <w:r>
            <w:rPr>
              <w:b/>
              <w:bCs/>
              <w:noProof/>
            </w:rPr>
            <w:fldChar w:fldCharType="end"/>
          </w:r>
        </w:p>
      </w:sdtContent>
    </w:sdt>
    <w:p w14:paraId="6E002BD1" w14:textId="06AF0B28" w:rsidR="00C66861" w:rsidRPr="006C37B0" w:rsidRDefault="0082782C">
      <w:pPr>
        <w:spacing w:line="276" w:lineRule="auto"/>
      </w:pPr>
      <w:r>
        <w:br w:type="page"/>
      </w:r>
    </w:p>
    <w:p w14:paraId="179DE884" w14:textId="27ACD990" w:rsidR="00C66861" w:rsidRPr="00120CD5" w:rsidRDefault="00C66861" w:rsidP="00120CD5">
      <w:pPr>
        <w:pStyle w:val="Heading1"/>
      </w:pPr>
      <w:bookmarkStart w:id="3" w:name="_Toc152286732"/>
      <w:r w:rsidRPr="00120CD5">
        <w:lastRenderedPageBreak/>
        <w:t xml:space="preserve">Lab </w:t>
      </w:r>
      <w:r w:rsidR="00802360">
        <w:t>5</w:t>
      </w:r>
      <w:r w:rsidRPr="00120CD5">
        <w:t xml:space="preserve"> </w:t>
      </w:r>
      <w:r w:rsidR="009A6159">
        <w:t>–</w:t>
      </w:r>
      <w:r w:rsidRPr="00120CD5">
        <w:t xml:space="preserve"> </w:t>
      </w:r>
      <w:r w:rsidR="00802360">
        <w:t>VLAN and STP</w:t>
      </w:r>
      <w:bookmarkEnd w:id="3"/>
    </w:p>
    <w:p w14:paraId="1FEDBF89" w14:textId="5CC9B697" w:rsidR="008F2855" w:rsidRDefault="00C66861" w:rsidP="00A06047">
      <w:pPr>
        <w:pStyle w:val="Heading1"/>
      </w:pPr>
      <w:bookmarkStart w:id="4" w:name="_Toc152286733"/>
      <w:r>
        <w:t>Part</w:t>
      </w:r>
      <w:r w:rsidR="00CF61FE">
        <w:t>s</w:t>
      </w:r>
      <w:bookmarkEnd w:id="4"/>
    </w:p>
    <w:p w14:paraId="7ED9AB5B" w14:textId="77777777" w:rsidR="00D300DD" w:rsidRDefault="00D300DD" w:rsidP="00D300DD">
      <w:pPr>
        <w:pStyle w:val="Heading2"/>
      </w:pPr>
      <w:bookmarkStart w:id="5" w:name="_Toc152286734"/>
      <w:r>
        <w:t>Description</w:t>
      </w:r>
      <w:bookmarkEnd w:id="5"/>
    </w:p>
    <w:p w14:paraId="285D6F11" w14:textId="1B96553C" w:rsidR="008F3F3A" w:rsidRDefault="00BB32C0" w:rsidP="00BB32C0">
      <w:r>
        <w:t xml:space="preserve">In Lab 5, </w:t>
      </w:r>
      <w:r w:rsidR="00914F08">
        <w:t>I am</w:t>
      </w:r>
      <w:r>
        <w:t xml:space="preserve"> tasked with practically implementing Virtual Local Area Networks (VLANs), </w:t>
      </w:r>
      <w:proofErr w:type="spellStart"/>
      <w:r>
        <w:t>InterVLAN</w:t>
      </w:r>
      <w:proofErr w:type="spellEnd"/>
      <w:r>
        <w:t xml:space="preserve"> Routing (IVR), and Spanning Tree Protocol (STP) in a network topology featuring a </w:t>
      </w:r>
      <w:r w:rsidR="00914F08">
        <w:t>headquarters</w:t>
      </w:r>
      <w:r>
        <w:t xml:space="preserve"> site and a branch office site. </w:t>
      </w:r>
      <w:r w:rsidR="00914F08">
        <w:t>I aim</w:t>
      </w:r>
      <w:r>
        <w:t xml:space="preserve"> to enhance my skills in configuring VLANs, IVR, STP, and EIGRP using Variable Length Subnet Masks (VLSM). I </w:t>
      </w:r>
      <w:r w:rsidR="00914F08">
        <w:t>must</w:t>
      </w:r>
      <w:r>
        <w:t xml:space="preserve"> build and configure the topology, conduct initial tests, and thoroughly document my progress. The lab is divided into two parts: the first involves setting up the initial topology with EIGRP, and the second focuses on configuring and testing VLANs, IVR, and STP. </w:t>
      </w:r>
      <w:r w:rsidR="00914F08">
        <w:t>I will</w:t>
      </w:r>
      <w:r>
        <w:t xml:space="preserve"> provide screenshots, running-configs, and packet tracer files </w:t>
      </w:r>
      <w:r w:rsidR="00914F08">
        <w:t>to prove</w:t>
      </w:r>
      <w:r>
        <w:t xml:space="preserve"> my completion. Additionally, </w:t>
      </w:r>
      <w:r w:rsidR="00914F08">
        <w:t>I am</w:t>
      </w:r>
      <w:r>
        <w:t xml:space="preserve"> required to reflect on the advantages and scenarios for implementing VLANs, IVR, and STP. </w:t>
      </w:r>
    </w:p>
    <w:p w14:paraId="0F154747" w14:textId="77777777" w:rsidR="00507FCF" w:rsidRPr="008F3F3A" w:rsidRDefault="00507FCF" w:rsidP="00BB32C0"/>
    <w:p w14:paraId="48E4DED9" w14:textId="7A4A006B" w:rsidR="003F0386" w:rsidRDefault="00133588" w:rsidP="009F6E35">
      <w:pPr>
        <w:pStyle w:val="Heading2"/>
        <w:rPr>
          <w:rStyle w:val="fieldlabel"/>
          <w:rFonts w:asciiTheme="minorHAnsi" w:hAnsiTheme="minorHAnsi"/>
          <w:color w:val="000000" w:themeColor="text1"/>
          <w:sz w:val="24"/>
        </w:rPr>
      </w:pPr>
      <w:bookmarkStart w:id="6" w:name="_Toc152286735"/>
      <w:r w:rsidRPr="009F6E35">
        <w:rPr>
          <w:rStyle w:val="fieldlabel"/>
          <w:rFonts w:asciiTheme="minorHAnsi" w:hAnsiTheme="minorHAnsi"/>
          <w:color w:val="000000" w:themeColor="text1"/>
          <w:sz w:val="24"/>
        </w:rPr>
        <w:t>Observations</w:t>
      </w:r>
      <w:bookmarkEnd w:id="6"/>
    </w:p>
    <w:p w14:paraId="27EC8D62" w14:textId="4F2C5D33" w:rsidR="00507FCF" w:rsidRDefault="00507FCF" w:rsidP="00507FCF">
      <w:r>
        <w:t>Throughout the execution of Lab 5, several observations were made regarding the configuration and testing processes. Initial configurations</w:t>
      </w:r>
      <w:r w:rsidR="00914F08">
        <w:t xml:space="preserve"> were conducted smoothly, including the setup of VLANs, inter-VLAN routing, and Spanning Tree Protocol (STP)</w:t>
      </w:r>
      <w:r>
        <w:t xml:space="preserve">. Notably, </w:t>
      </w:r>
      <w:r w:rsidR="00914F08">
        <w:t>establishing</w:t>
      </w:r>
      <w:r>
        <w:t xml:space="preserve"> EIGRP routing demonstrated successful communication between routers and the accurate advertisement of network addresses.</w:t>
      </w:r>
    </w:p>
    <w:p w14:paraId="354074A9" w14:textId="77777777" w:rsidR="00507FCF" w:rsidRDefault="00507FCF" w:rsidP="00507FCF">
      <w:r>
        <w:t xml:space="preserve">During the testing phase, it was observed that workstations could efficiently ping all interfaces on their respective routers, ensuring robust intra-LAN connectivity. Additionally, successful pinging between workstations and their associated switches reflected the effectiveness of the VLAN and </w:t>
      </w:r>
      <w:proofErr w:type="spellStart"/>
      <w:r>
        <w:t>trunking</w:t>
      </w:r>
      <w:proofErr w:type="spellEnd"/>
      <w:r>
        <w:t xml:space="preserve"> configurations. SSH connectivity to switches and routers was also validated, indicating secure remote access.</w:t>
      </w:r>
    </w:p>
    <w:p w14:paraId="1487F4F9" w14:textId="3A4D28AE" w:rsidR="00507FCF" w:rsidRDefault="00507FCF" w:rsidP="00507FCF">
      <w:r>
        <w:t xml:space="preserve">In the VLAN, </w:t>
      </w:r>
      <w:proofErr w:type="spellStart"/>
      <w:r>
        <w:t>InterVLAN</w:t>
      </w:r>
      <w:proofErr w:type="spellEnd"/>
      <w:r>
        <w:t xml:space="preserve"> Routing, and STP configuration stage, the implementation of PVST on switches SW1, SW2, and SW3 proceeded without </w:t>
      </w:r>
      <w:r w:rsidR="0045543B">
        <w:t>significant</w:t>
      </w:r>
      <w:r>
        <w:t xml:space="preserve"> issues. The assignment of root bridges for specific VLANs was accomplished, contributing to optimized network performance. Observations during testing included the verification of VLAN and STP configurations using relevant commands, ensuring the network's stability.</w:t>
      </w:r>
    </w:p>
    <w:p w14:paraId="76FB623C" w14:textId="563231BC" w:rsidR="000F336F" w:rsidRDefault="00507FCF" w:rsidP="00507FCF">
      <w:r>
        <w:t xml:space="preserve">Despite the generally smooth execution, a notable observation was the importance of meticulous configuration verification. </w:t>
      </w:r>
      <w:r w:rsidR="0045543B">
        <w:t>When</w:t>
      </w:r>
      <w:r>
        <w:t xml:space="preserve"> ping tests or SSH connectivity did not align with expectations, careful examination and rectification of configurations proved essential. These observations underscore the significance of thorough testing and verification in achieving a robust and reliable network configuration.</w:t>
      </w:r>
    </w:p>
    <w:p w14:paraId="13BB5CA8" w14:textId="77777777" w:rsidR="00507FCF" w:rsidRDefault="00507FCF" w:rsidP="00507FCF"/>
    <w:p w14:paraId="654174CC" w14:textId="77777777" w:rsidR="00F9731B" w:rsidRDefault="00F9731B" w:rsidP="00F9731B">
      <w:pPr>
        <w:pStyle w:val="Heading2"/>
      </w:pPr>
      <w:bookmarkStart w:id="7" w:name="_Toc152286736"/>
      <w:r>
        <w:lastRenderedPageBreak/>
        <w:t>Preparation</w:t>
      </w:r>
      <w:bookmarkEnd w:id="7"/>
    </w:p>
    <w:p w14:paraId="79222319" w14:textId="6A7FA2F9" w:rsidR="000F336F" w:rsidRDefault="00CE260C" w:rsidP="003F0386">
      <w:r w:rsidRPr="00CE260C">
        <w:t>To adequately prepare for Lab 5, I ensured I had the essential equipment ready for seamless execution. This included 5 Cisco 2960 Switches for VLAN management, 2 Cisco 2811 Routers for inter-VLAN communication and EIGRP routing, 8 PC PT Objects representing workstations, 1 PC Server Object simulating a server, and 1 PT Laptop for additional networking scenarios. I set a uniform password</w:t>
      </w:r>
      <w:r w:rsidR="00731626">
        <w:t>; in</w:t>
      </w:r>
      <w:r w:rsidRPr="00CE260C">
        <w:t xml:space="preserve"> this case, all devices were configured with "Secret55" for consistent access. Moreover, I assigned IP addresses based on the networks specified in the Portfolio 3 subnets file to maintain coherence across devices. These configurations laid the groundwork for the lab exercises, ensuring a standardized environment, and it was imperative to verify these settings to prevent complications during the lab session.</w:t>
      </w:r>
    </w:p>
    <w:p w14:paraId="7C44A447" w14:textId="77777777" w:rsidR="009D4CC8" w:rsidRDefault="009D4CC8" w:rsidP="003F0386"/>
    <w:p w14:paraId="102AA101" w14:textId="77777777" w:rsidR="009D4CC8" w:rsidRPr="003F0386" w:rsidRDefault="009D4CC8" w:rsidP="003F0386"/>
    <w:p w14:paraId="26B43F40" w14:textId="134D5BAD" w:rsidR="00767758" w:rsidRDefault="00D7715A" w:rsidP="000F336F">
      <w:pPr>
        <w:pStyle w:val="Heading2"/>
        <w:rPr>
          <w:rStyle w:val="fieldlabel"/>
          <w:rFonts w:asciiTheme="minorHAnsi" w:hAnsiTheme="minorHAnsi"/>
          <w:color w:val="000000" w:themeColor="text1"/>
          <w:sz w:val="24"/>
        </w:rPr>
      </w:pPr>
      <w:bookmarkStart w:id="8" w:name="_Toc152286737"/>
      <w:r w:rsidRPr="009F6E35">
        <w:rPr>
          <w:rStyle w:val="fieldlabel"/>
          <w:rFonts w:asciiTheme="minorHAnsi" w:hAnsiTheme="minorHAnsi"/>
          <w:color w:val="000000" w:themeColor="text1"/>
          <w:sz w:val="24"/>
        </w:rPr>
        <w:t>Screenshots</w:t>
      </w:r>
      <w:bookmarkEnd w:id="8"/>
    </w:p>
    <w:p w14:paraId="6F656FE3" w14:textId="77777777" w:rsidR="00E16811" w:rsidRDefault="00E16811" w:rsidP="00E16811"/>
    <w:p w14:paraId="1E419BAF" w14:textId="77777777" w:rsidR="00E16811" w:rsidRPr="00E16811" w:rsidRDefault="00E16811" w:rsidP="00E16811"/>
    <w:p w14:paraId="698F7CB1" w14:textId="3C55CE4E" w:rsidR="00EB2DEF" w:rsidRDefault="00E16811" w:rsidP="00EB2DEF">
      <w:r w:rsidRPr="00E16811">
        <w:rPr>
          <w:noProof/>
        </w:rPr>
        <w:drawing>
          <wp:inline distT="0" distB="0" distL="0" distR="0" wp14:anchorId="2C83DDBE" wp14:editId="001D7221">
            <wp:extent cx="5943600" cy="2237105"/>
            <wp:effectExtent l="0" t="0" r="0" b="0"/>
            <wp:docPr id="157260805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08054" name="Picture 1" descr="A diagram of a computer network&#10;&#10;Description automatically generated"/>
                    <pic:cNvPicPr/>
                  </pic:nvPicPr>
                  <pic:blipFill>
                    <a:blip r:embed="rId11"/>
                    <a:stretch>
                      <a:fillRect/>
                    </a:stretch>
                  </pic:blipFill>
                  <pic:spPr>
                    <a:xfrm>
                      <a:off x="0" y="0"/>
                      <a:ext cx="5943600" cy="2237105"/>
                    </a:xfrm>
                    <a:prstGeom prst="rect">
                      <a:avLst/>
                    </a:prstGeom>
                  </pic:spPr>
                </pic:pic>
              </a:graphicData>
            </a:graphic>
          </wp:inline>
        </w:drawing>
      </w:r>
    </w:p>
    <w:p w14:paraId="58447DA1" w14:textId="77777777" w:rsidR="00E16811" w:rsidRDefault="00E16811" w:rsidP="00E16811">
      <w:r>
        <w:t>Figure 1: Initial Configuration</w:t>
      </w:r>
    </w:p>
    <w:p w14:paraId="56947F46" w14:textId="77777777" w:rsidR="00E16811" w:rsidRDefault="00E16811" w:rsidP="00E16811"/>
    <w:p w14:paraId="168BE24D" w14:textId="42D86A7A" w:rsidR="00E16811" w:rsidRPr="00EB2DEF" w:rsidRDefault="00E16811" w:rsidP="00E16811">
      <w:r>
        <w:t>This screenshot showcases the initial configuration of the network topology as per the lab schematic. All devices, including routers, switches, and workstations, are appropriately connected, and IP addressing is visible on the routers and switches. The use of classless VLSM for WAN and LAN interfaces is evident in the IP configurations</w:t>
      </w:r>
      <w:r w:rsidR="00387187">
        <w:t>.</w:t>
      </w:r>
    </w:p>
    <w:p w14:paraId="1F69DA17" w14:textId="72F8C345" w:rsidR="00270317" w:rsidRDefault="00387187" w:rsidP="00270317">
      <w:r>
        <w:rPr>
          <w:noProof/>
        </w:rPr>
        <w:lastRenderedPageBreak/>
        <mc:AlternateContent>
          <mc:Choice Requires="wps">
            <w:drawing>
              <wp:anchor distT="0" distB="0" distL="114300" distR="114300" simplePos="0" relativeHeight="252139520" behindDoc="0" locked="0" layoutInCell="1" allowOverlap="1" wp14:anchorId="40A4719F" wp14:editId="7DE11716">
                <wp:simplePos x="0" y="0"/>
                <wp:positionH relativeFrom="margin">
                  <wp:posOffset>133350</wp:posOffset>
                </wp:positionH>
                <wp:positionV relativeFrom="paragraph">
                  <wp:posOffset>3422650</wp:posOffset>
                </wp:positionV>
                <wp:extent cx="1555750" cy="147320"/>
                <wp:effectExtent l="0" t="0" r="6350" b="5080"/>
                <wp:wrapNone/>
                <wp:docPr id="346770078" name="Rectangle 1"/>
                <wp:cNvGraphicFramePr/>
                <a:graphic xmlns:a="http://schemas.openxmlformats.org/drawingml/2006/main">
                  <a:graphicData uri="http://schemas.microsoft.com/office/word/2010/wordprocessingShape">
                    <wps:wsp>
                      <wps:cNvSpPr/>
                      <wps:spPr>
                        <a:xfrm>
                          <a:off x="0" y="0"/>
                          <a:ext cx="1555750" cy="1473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6FD55" id="Rectangle 1" o:spid="_x0000_s1026" style="position:absolute;margin-left:10.5pt;margin-top:269.5pt;width:122.5pt;height:11.6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37472" behindDoc="0" locked="0" layoutInCell="1" allowOverlap="1" wp14:anchorId="6E1F991B" wp14:editId="3ED06F6B">
                <wp:simplePos x="0" y="0"/>
                <wp:positionH relativeFrom="margin">
                  <wp:align>left</wp:align>
                </wp:positionH>
                <wp:positionV relativeFrom="paragraph">
                  <wp:posOffset>0</wp:posOffset>
                </wp:positionV>
                <wp:extent cx="1130300" cy="190500"/>
                <wp:effectExtent l="0" t="0" r="0" b="0"/>
                <wp:wrapNone/>
                <wp:docPr id="548969290" name="Rectangle 1"/>
                <wp:cNvGraphicFramePr/>
                <a:graphic xmlns:a="http://schemas.openxmlformats.org/drawingml/2006/main">
                  <a:graphicData uri="http://schemas.microsoft.com/office/word/2010/wordprocessingShape">
                    <wps:wsp>
                      <wps:cNvSpPr/>
                      <wps:spPr>
                        <a:xfrm>
                          <a:off x="0" y="0"/>
                          <a:ext cx="1130300" cy="1905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A490C" id="Rectangle 1" o:spid="_x0000_s1026" style="position:absolute;margin-left:0;margin-top:0;width:89pt;height:15pt;z-index:252137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" fillcolor="yellow" stroked="f" strokeweight="2pt">
                <v:fill opacity="35980f"/>
                <w10:wrap anchorx="margin"/>
              </v:rect>
            </w:pict>
          </mc:Fallback>
        </mc:AlternateContent>
      </w:r>
      <w:r w:rsidR="00270317" w:rsidRPr="00002902">
        <w:rPr>
          <w:noProof/>
        </w:rPr>
        <w:drawing>
          <wp:inline distT="0" distB="0" distL="0" distR="0" wp14:anchorId="3F75D620" wp14:editId="12399C6E">
            <wp:extent cx="5943600" cy="5824855"/>
            <wp:effectExtent l="0" t="0" r="0" b="4445"/>
            <wp:docPr id="824727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148" name="Picture 1" descr="A screenshot of a computer&#10;&#10;Description automatically generated"/>
                    <pic:cNvPicPr/>
                  </pic:nvPicPr>
                  <pic:blipFill>
                    <a:blip r:embed="rId12"/>
                    <a:stretch>
                      <a:fillRect/>
                    </a:stretch>
                  </pic:blipFill>
                  <pic:spPr>
                    <a:xfrm>
                      <a:off x="0" y="0"/>
                      <a:ext cx="5943600" cy="5824855"/>
                    </a:xfrm>
                    <a:prstGeom prst="rect">
                      <a:avLst/>
                    </a:prstGeom>
                  </pic:spPr>
                </pic:pic>
              </a:graphicData>
            </a:graphic>
          </wp:inline>
        </w:drawing>
      </w:r>
    </w:p>
    <w:p w14:paraId="77AD05BD" w14:textId="07FB4558" w:rsidR="00415AD4" w:rsidRDefault="00415AD4" w:rsidP="00415AD4">
      <w:r>
        <w:t>Figure 2: VLAN Configuration on Switches</w:t>
      </w:r>
    </w:p>
    <w:p w14:paraId="0E5F3053" w14:textId="2991E768" w:rsidR="00415AD4" w:rsidRDefault="00415AD4" w:rsidP="00415AD4">
      <w:r>
        <w:t>This screenshot provides a detailed view of the VLAN configuration on switc</w:t>
      </w:r>
      <w:r w:rsidR="0031239A">
        <w:t>h</w:t>
      </w:r>
      <w:r>
        <w:t xml:space="preserve"> SW1</w:t>
      </w:r>
      <w:r w:rsidR="0031239A">
        <w:t>.</w:t>
      </w:r>
    </w:p>
    <w:p w14:paraId="3AE06219" w14:textId="77777777" w:rsidR="00270317" w:rsidRDefault="00270317" w:rsidP="00270317"/>
    <w:p w14:paraId="4D202655" w14:textId="1FE44B75" w:rsidR="00270317" w:rsidRDefault="00B70537" w:rsidP="00270317">
      <w:r>
        <w:rPr>
          <w:noProof/>
        </w:rPr>
        <w:lastRenderedPageBreak/>
        <mc:AlternateContent>
          <mc:Choice Requires="wps">
            <w:drawing>
              <wp:anchor distT="0" distB="0" distL="114300" distR="114300" simplePos="0" relativeHeight="252141568" behindDoc="0" locked="0" layoutInCell="1" allowOverlap="1" wp14:anchorId="799826F8" wp14:editId="1AE98E00">
                <wp:simplePos x="0" y="0"/>
                <wp:positionH relativeFrom="margin">
                  <wp:posOffset>146050</wp:posOffset>
                </wp:positionH>
                <wp:positionV relativeFrom="paragraph">
                  <wp:posOffset>3429000</wp:posOffset>
                </wp:positionV>
                <wp:extent cx="1530350" cy="140970"/>
                <wp:effectExtent l="0" t="0" r="0" b="0"/>
                <wp:wrapNone/>
                <wp:docPr id="2048087909" name="Rectangle 1"/>
                <wp:cNvGraphicFramePr/>
                <a:graphic xmlns:a="http://schemas.openxmlformats.org/drawingml/2006/main">
                  <a:graphicData uri="http://schemas.microsoft.com/office/word/2010/wordprocessingShape">
                    <wps:wsp>
                      <wps:cNvSpPr/>
                      <wps:spPr>
                        <a:xfrm>
                          <a:off x="0" y="0"/>
                          <a:ext cx="1530350" cy="1409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EDC3" id="Rectangle 1" o:spid="_x0000_s1026" style="position:absolute;margin-left:11.5pt;margin-top:270pt;width:120.5pt;height:11.1pt;z-index:25214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" fillcolor="yellow" stroked="f" strokeweight="2pt">
                <v:fill opacity="35980f"/>
                <w10:wrap anchorx="margin"/>
              </v:rect>
            </w:pict>
          </mc:Fallback>
        </mc:AlternateContent>
      </w:r>
      <w:r w:rsidR="00270317" w:rsidRPr="008B12C5">
        <w:rPr>
          <w:noProof/>
        </w:rPr>
        <w:drawing>
          <wp:inline distT="0" distB="0" distL="0" distR="0" wp14:anchorId="0BC7DB10" wp14:editId="09952B67">
            <wp:extent cx="5943600" cy="5860415"/>
            <wp:effectExtent l="0" t="0" r="0" b="6985"/>
            <wp:docPr id="1834927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7206" name="Picture 1" descr="A screenshot of a computer&#10;&#10;Description automatically generated"/>
                    <pic:cNvPicPr/>
                  </pic:nvPicPr>
                  <pic:blipFill>
                    <a:blip r:embed="rId13"/>
                    <a:stretch>
                      <a:fillRect/>
                    </a:stretch>
                  </pic:blipFill>
                  <pic:spPr>
                    <a:xfrm>
                      <a:off x="0" y="0"/>
                      <a:ext cx="5943600" cy="5860415"/>
                    </a:xfrm>
                    <a:prstGeom prst="rect">
                      <a:avLst/>
                    </a:prstGeom>
                  </pic:spPr>
                </pic:pic>
              </a:graphicData>
            </a:graphic>
          </wp:inline>
        </w:drawing>
      </w:r>
    </w:p>
    <w:p w14:paraId="3791FE76" w14:textId="16F30811" w:rsidR="0031239A" w:rsidRDefault="0031239A" w:rsidP="0031239A">
      <w:r>
        <w:t>Figure 2.1: VLAN Configuration on Switches</w:t>
      </w:r>
    </w:p>
    <w:p w14:paraId="76DBB574" w14:textId="1FD0E02A" w:rsidR="0031239A" w:rsidRDefault="0031239A" w:rsidP="0031239A">
      <w:r>
        <w:t>This screenshot provides a detailed view of the VLAN configuration on switch SW2.</w:t>
      </w:r>
    </w:p>
    <w:p w14:paraId="276DBA54" w14:textId="77777777" w:rsidR="0031239A" w:rsidRDefault="0031239A" w:rsidP="00270317"/>
    <w:p w14:paraId="656B6F22" w14:textId="77777777" w:rsidR="00270317" w:rsidRDefault="00270317" w:rsidP="00270317"/>
    <w:p w14:paraId="6593468A" w14:textId="77777777" w:rsidR="00270317" w:rsidRDefault="00270317" w:rsidP="00270317"/>
    <w:p w14:paraId="5E05F825" w14:textId="30CB29D4" w:rsidR="00270317" w:rsidRDefault="00B70537" w:rsidP="00270317">
      <w:r>
        <w:rPr>
          <w:noProof/>
        </w:rPr>
        <w:lastRenderedPageBreak/>
        <mc:AlternateContent>
          <mc:Choice Requires="wps">
            <w:drawing>
              <wp:anchor distT="0" distB="0" distL="114300" distR="114300" simplePos="0" relativeHeight="252143616" behindDoc="0" locked="0" layoutInCell="1" allowOverlap="1" wp14:anchorId="52B57CCB" wp14:editId="33E4D4A6">
                <wp:simplePos x="0" y="0"/>
                <wp:positionH relativeFrom="margin">
                  <wp:posOffset>146050</wp:posOffset>
                </wp:positionH>
                <wp:positionV relativeFrom="paragraph">
                  <wp:posOffset>3403600</wp:posOffset>
                </wp:positionV>
                <wp:extent cx="1612900" cy="147320"/>
                <wp:effectExtent l="0" t="0" r="6350" b="5080"/>
                <wp:wrapNone/>
                <wp:docPr id="542138491" name="Rectangle 1"/>
                <wp:cNvGraphicFramePr/>
                <a:graphic xmlns:a="http://schemas.openxmlformats.org/drawingml/2006/main">
                  <a:graphicData uri="http://schemas.microsoft.com/office/word/2010/wordprocessingShape">
                    <wps:wsp>
                      <wps:cNvSpPr/>
                      <wps:spPr>
                        <a:xfrm>
                          <a:off x="0" y="0"/>
                          <a:ext cx="1612900" cy="1473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4ED11" id="Rectangle 1" o:spid="_x0000_s1026" style="position:absolute;margin-left:11.5pt;margin-top:268pt;width:127pt;height:11.6pt;z-index:25214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" fillcolor="yellow" stroked="f" strokeweight="2pt">
                <v:fill opacity="35980f"/>
                <w10:wrap anchorx="margin"/>
              </v:rect>
            </w:pict>
          </mc:Fallback>
        </mc:AlternateContent>
      </w:r>
      <w:r w:rsidR="00270317" w:rsidRPr="00C82D4B">
        <w:rPr>
          <w:noProof/>
        </w:rPr>
        <w:drawing>
          <wp:inline distT="0" distB="0" distL="0" distR="0" wp14:anchorId="5CBC0962" wp14:editId="50EBE6AF">
            <wp:extent cx="5943600" cy="5853430"/>
            <wp:effectExtent l="0" t="0" r="0" b="0"/>
            <wp:docPr id="1519257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7170" name="Picture 1" descr="A screenshot of a computer&#10;&#10;Description automatically generated"/>
                    <pic:cNvPicPr/>
                  </pic:nvPicPr>
                  <pic:blipFill>
                    <a:blip r:embed="rId14"/>
                    <a:stretch>
                      <a:fillRect/>
                    </a:stretch>
                  </pic:blipFill>
                  <pic:spPr>
                    <a:xfrm>
                      <a:off x="0" y="0"/>
                      <a:ext cx="5943600" cy="5853430"/>
                    </a:xfrm>
                    <a:prstGeom prst="rect">
                      <a:avLst/>
                    </a:prstGeom>
                  </pic:spPr>
                </pic:pic>
              </a:graphicData>
            </a:graphic>
          </wp:inline>
        </w:drawing>
      </w:r>
    </w:p>
    <w:p w14:paraId="779EE57B" w14:textId="044EB94F" w:rsidR="00B23536" w:rsidRDefault="00B23536" w:rsidP="00B23536">
      <w:r>
        <w:t>Figure 2.2: VLAN Configuration on Switches</w:t>
      </w:r>
    </w:p>
    <w:p w14:paraId="25D68CB5" w14:textId="07A6B59F" w:rsidR="00B23536" w:rsidRDefault="00B23536" w:rsidP="00B23536">
      <w:r>
        <w:t>This screenshot provides a detailed view of the VLAN configuration on switch SW3.</w:t>
      </w:r>
    </w:p>
    <w:p w14:paraId="35C23CAF" w14:textId="77777777" w:rsidR="00B23536" w:rsidRDefault="00B23536" w:rsidP="00270317"/>
    <w:p w14:paraId="260D7F61" w14:textId="77777777" w:rsidR="00270317" w:rsidRDefault="00270317" w:rsidP="00270317"/>
    <w:p w14:paraId="1C55A759" w14:textId="5B27C7F1" w:rsidR="00270317" w:rsidRDefault="00270317" w:rsidP="00270317"/>
    <w:p w14:paraId="1D01B3C3" w14:textId="77777777" w:rsidR="00270317" w:rsidRDefault="00270317" w:rsidP="00270317"/>
    <w:p w14:paraId="6559FCAE" w14:textId="6C072AD8" w:rsidR="00270317" w:rsidRDefault="00B70537" w:rsidP="00270317">
      <w:r>
        <w:rPr>
          <w:noProof/>
        </w:rPr>
        <w:lastRenderedPageBreak/>
        <mc:AlternateContent>
          <mc:Choice Requires="wps">
            <w:drawing>
              <wp:anchor distT="0" distB="0" distL="114300" distR="114300" simplePos="0" relativeHeight="252147712" behindDoc="0" locked="0" layoutInCell="1" allowOverlap="1" wp14:anchorId="7648A414" wp14:editId="693A9773">
                <wp:simplePos x="0" y="0"/>
                <wp:positionH relativeFrom="margin">
                  <wp:posOffset>838200</wp:posOffset>
                </wp:positionH>
                <wp:positionV relativeFrom="paragraph">
                  <wp:posOffset>3409950</wp:posOffset>
                </wp:positionV>
                <wp:extent cx="1479550" cy="140970"/>
                <wp:effectExtent l="0" t="0" r="6350" b="0"/>
                <wp:wrapNone/>
                <wp:docPr id="1968361616" name="Rectangle 1"/>
                <wp:cNvGraphicFramePr/>
                <a:graphic xmlns:a="http://schemas.openxmlformats.org/drawingml/2006/main">
                  <a:graphicData uri="http://schemas.microsoft.com/office/word/2010/wordprocessingShape">
                    <wps:wsp>
                      <wps:cNvSpPr/>
                      <wps:spPr>
                        <a:xfrm>
                          <a:off x="0" y="0"/>
                          <a:ext cx="1479550" cy="14097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4113C" id="Rectangle 1" o:spid="_x0000_s1026" style="position:absolute;margin-left:66pt;margin-top:268.5pt;width:116.5pt;height:11.1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45664" behindDoc="0" locked="0" layoutInCell="1" allowOverlap="1" wp14:anchorId="6B04B4F5" wp14:editId="1CC1C492">
                <wp:simplePos x="0" y="0"/>
                <wp:positionH relativeFrom="margin">
                  <wp:posOffset>120650</wp:posOffset>
                </wp:positionH>
                <wp:positionV relativeFrom="paragraph">
                  <wp:posOffset>755650</wp:posOffset>
                </wp:positionV>
                <wp:extent cx="1854200" cy="139700"/>
                <wp:effectExtent l="0" t="0" r="0" b="0"/>
                <wp:wrapNone/>
                <wp:docPr id="888124799" name="Rectangle 1"/>
                <wp:cNvGraphicFramePr/>
                <a:graphic xmlns:a="http://schemas.openxmlformats.org/drawingml/2006/main">
                  <a:graphicData uri="http://schemas.microsoft.com/office/word/2010/wordprocessingShape">
                    <wps:wsp>
                      <wps:cNvSpPr/>
                      <wps:spPr>
                        <a:xfrm>
                          <a:off x="0" y="0"/>
                          <a:ext cx="1854200" cy="1397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3E2F6" id="Rectangle 1" o:spid="_x0000_s1026" style="position:absolute;margin-left:9.5pt;margin-top:59.5pt;width:146pt;height:11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" fillcolor="yellow" stroked="f" strokeweight="2pt">
                <v:fill opacity="35980f"/>
                <w10:wrap anchorx="margin"/>
              </v:rect>
            </w:pict>
          </mc:Fallback>
        </mc:AlternateContent>
      </w:r>
      <w:r w:rsidR="00270317" w:rsidRPr="00CA0AC1">
        <w:rPr>
          <w:noProof/>
        </w:rPr>
        <w:drawing>
          <wp:inline distT="0" distB="0" distL="0" distR="0" wp14:anchorId="67432E1D" wp14:editId="2C9AD42B">
            <wp:extent cx="5943600" cy="5922645"/>
            <wp:effectExtent l="0" t="0" r="0" b="1905"/>
            <wp:docPr id="520412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12216" name="Picture 1" descr="A screenshot of a computer&#10;&#10;Description automatically generated"/>
                    <pic:cNvPicPr/>
                  </pic:nvPicPr>
                  <pic:blipFill>
                    <a:blip r:embed="rId15"/>
                    <a:stretch>
                      <a:fillRect/>
                    </a:stretch>
                  </pic:blipFill>
                  <pic:spPr>
                    <a:xfrm>
                      <a:off x="0" y="0"/>
                      <a:ext cx="5943600" cy="5922645"/>
                    </a:xfrm>
                    <a:prstGeom prst="rect">
                      <a:avLst/>
                    </a:prstGeom>
                  </pic:spPr>
                </pic:pic>
              </a:graphicData>
            </a:graphic>
          </wp:inline>
        </w:drawing>
      </w:r>
    </w:p>
    <w:p w14:paraId="550AAFF8" w14:textId="7B55C290" w:rsidR="00283AA1" w:rsidRDefault="00283AA1" w:rsidP="00283AA1">
      <w:r>
        <w:t xml:space="preserve">Figure 3: </w:t>
      </w:r>
      <w:r w:rsidR="004B47CE">
        <w:t>Spanning tree</w:t>
      </w:r>
      <w:r>
        <w:t xml:space="preserve"> on Switch 1</w:t>
      </w:r>
    </w:p>
    <w:p w14:paraId="160DA240" w14:textId="783A7613" w:rsidR="00283AA1" w:rsidRDefault="00283AA1" w:rsidP="00283AA1">
      <w:r>
        <w:t xml:space="preserve">This screenshot provides a detailed view of the </w:t>
      </w:r>
      <w:r w:rsidR="004B47CE">
        <w:t>Spanning tree</w:t>
      </w:r>
      <w:r w:rsidR="00073B07">
        <w:t xml:space="preserve"> on Switch 1 and displays </w:t>
      </w:r>
      <w:r w:rsidR="004B47CE">
        <w:t>VLAN</w:t>
      </w:r>
      <w:r w:rsidR="00073B07">
        <w:t xml:space="preserve"> 5 as the root bridge</w:t>
      </w:r>
      <w:r>
        <w:t>.</w:t>
      </w:r>
    </w:p>
    <w:p w14:paraId="3E621D4C" w14:textId="77777777" w:rsidR="00283AA1" w:rsidRDefault="00283AA1" w:rsidP="00270317"/>
    <w:p w14:paraId="483F8BEF" w14:textId="77777777" w:rsidR="00270317" w:rsidRDefault="00270317" w:rsidP="00270317"/>
    <w:p w14:paraId="48E818CE" w14:textId="257526F4" w:rsidR="00270317" w:rsidRDefault="00B70537" w:rsidP="00270317">
      <w:r>
        <w:rPr>
          <w:noProof/>
        </w:rPr>
        <w:lastRenderedPageBreak/>
        <mc:AlternateContent>
          <mc:Choice Requires="wps">
            <w:drawing>
              <wp:anchor distT="0" distB="0" distL="114300" distR="114300" simplePos="0" relativeHeight="252149760" behindDoc="0" locked="0" layoutInCell="1" allowOverlap="1" wp14:anchorId="7843B131" wp14:editId="0DFF06E5">
                <wp:simplePos x="0" y="0"/>
                <wp:positionH relativeFrom="margin">
                  <wp:align>left</wp:align>
                </wp:positionH>
                <wp:positionV relativeFrom="paragraph">
                  <wp:posOffset>57150</wp:posOffset>
                </wp:positionV>
                <wp:extent cx="1041400" cy="121920"/>
                <wp:effectExtent l="0" t="0" r="6350" b="0"/>
                <wp:wrapNone/>
                <wp:docPr id="1059826669" name="Rectangle 1"/>
                <wp:cNvGraphicFramePr/>
                <a:graphic xmlns:a="http://schemas.openxmlformats.org/drawingml/2006/main">
                  <a:graphicData uri="http://schemas.microsoft.com/office/word/2010/wordprocessingShape">
                    <wps:wsp>
                      <wps:cNvSpPr/>
                      <wps:spPr>
                        <a:xfrm>
                          <a:off x="0" y="0"/>
                          <a:ext cx="1041400"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FFD00" id="Rectangle 1" o:spid="_x0000_s1026" style="position:absolute;margin-left:0;margin-top:4.5pt;width:82pt;height:9.6pt;z-index:252149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" fillcolor="yellow" stroked="f" strokeweight="2pt">
                <v:fill opacity="35980f"/>
                <w10:wrap anchorx="margin"/>
              </v:rect>
            </w:pict>
          </mc:Fallback>
        </mc:AlternateContent>
      </w:r>
      <w:r w:rsidR="00270317" w:rsidRPr="00F95AC6">
        <w:rPr>
          <w:noProof/>
        </w:rPr>
        <w:drawing>
          <wp:inline distT="0" distB="0" distL="0" distR="0" wp14:anchorId="7DF6EB79" wp14:editId="3C2688BE">
            <wp:extent cx="5943600" cy="6808470"/>
            <wp:effectExtent l="0" t="0" r="0" b="0"/>
            <wp:docPr id="1085229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29280" name="Picture 1" descr="A screenshot of a computer&#10;&#10;Description automatically generated"/>
                    <pic:cNvPicPr/>
                  </pic:nvPicPr>
                  <pic:blipFill>
                    <a:blip r:embed="rId16"/>
                    <a:stretch>
                      <a:fillRect/>
                    </a:stretch>
                  </pic:blipFill>
                  <pic:spPr>
                    <a:xfrm>
                      <a:off x="0" y="0"/>
                      <a:ext cx="5943600" cy="6808470"/>
                    </a:xfrm>
                    <a:prstGeom prst="rect">
                      <a:avLst/>
                    </a:prstGeom>
                  </pic:spPr>
                </pic:pic>
              </a:graphicData>
            </a:graphic>
          </wp:inline>
        </w:drawing>
      </w:r>
    </w:p>
    <w:p w14:paraId="274805D7" w14:textId="6412ECDC" w:rsidR="00073B07" w:rsidRDefault="00073B07" w:rsidP="00073B07">
      <w:r>
        <w:t xml:space="preserve">Figure 3.1: </w:t>
      </w:r>
      <w:r w:rsidR="004B47CE">
        <w:t>Spanning tree</w:t>
      </w:r>
      <w:r>
        <w:t xml:space="preserve"> on Switch 1</w:t>
      </w:r>
    </w:p>
    <w:p w14:paraId="1114C0EE" w14:textId="524F146D" w:rsidR="00073B07" w:rsidRDefault="00073B07" w:rsidP="00073B07">
      <w:r>
        <w:t xml:space="preserve">This screenshot provides a detailed view of the </w:t>
      </w:r>
      <w:r w:rsidR="004B47CE">
        <w:t>Spanning tree</w:t>
      </w:r>
      <w:r>
        <w:t xml:space="preserve"> on Switch 1 and displays </w:t>
      </w:r>
      <w:r w:rsidR="004B47CE">
        <w:t>VLAN</w:t>
      </w:r>
      <w:r>
        <w:t xml:space="preserve"> 5 as the root bridge.</w:t>
      </w:r>
    </w:p>
    <w:p w14:paraId="76D2B3F3" w14:textId="77777777" w:rsidR="00270317" w:rsidRDefault="00270317" w:rsidP="00270317"/>
    <w:p w14:paraId="0C4E5E4D" w14:textId="5711702E" w:rsidR="00270317" w:rsidRDefault="00B70537" w:rsidP="00270317">
      <w:r>
        <w:rPr>
          <w:noProof/>
        </w:rPr>
        <w:lastRenderedPageBreak/>
        <mc:AlternateContent>
          <mc:Choice Requires="wps">
            <w:drawing>
              <wp:anchor distT="0" distB="0" distL="114300" distR="114300" simplePos="0" relativeHeight="252153856" behindDoc="0" locked="0" layoutInCell="1" allowOverlap="1" wp14:anchorId="53097644" wp14:editId="32709B5A">
                <wp:simplePos x="0" y="0"/>
                <wp:positionH relativeFrom="margin">
                  <wp:posOffset>692150</wp:posOffset>
                </wp:positionH>
                <wp:positionV relativeFrom="paragraph">
                  <wp:posOffset>5384800</wp:posOffset>
                </wp:positionV>
                <wp:extent cx="1536700" cy="134620"/>
                <wp:effectExtent l="0" t="0" r="6350" b="0"/>
                <wp:wrapNone/>
                <wp:docPr id="481037483" name="Rectangle 1"/>
                <wp:cNvGraphicFramePr/>
                <a:graphic xmlns:a="http://schemas.openxmlformats.org/drawingml/2006/main">
                  <a:graphicData uri="http://schemas.microsoft.com/office/word/2010/wordprocessingShape">
                    <wps:wsp>
                      <wps:cNvSpPr/>
                      <wps:spPr>
                        <a:xfrm>
                          <a:off x="0" y="0"/>
                          <a:ext cx="1536700" cy="1346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AA1A4" id="Rectangle 1" o:spid="_x0000_s1026" style="position:absolute;margin-left:54.5pt;margin-top:424pt;width:121pt;height:10.6pt;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51808" behindDoc="0" locked="0" layoutInCell="1" allowOverlap="1" wp14:anchorId="32BC2FF8" wp14:editId="5C5F822A">
                <wp:simplePos x="0" y="0"/>
                <wp:positionH relativeFrom="margin">
                  <wp:align>left</wp:align>
                </wp:positionH>
                <wp:positionV relativeFrom="paragraph">
                  <wp:posOffset>63500</wp:posOffset>
                </wp:positionV>
                <wp:extent cx="1104900" cy="134620"/>
                <wp:effectExtent l="0" t="0" r="0" b="0"/>
                <wp:wrapNone/>
                <wp:docPr id="562009314" name="Rectangle 1"/>
                <wp:cNvGraphicFramePr/>
                <a:graphic xmlns:a="http://schemas.openxmlformats.org/drawingml/2006/main">
                  <a:graphicData uri="http://schemas.microsoft.com/office/word/2010/wordprocessingShape">
                    <wps:wsp>
                      <wps:cNvSpPr/>
                      <wps:spPr>
                        <a:xfrm>
                          <a:off x="0" y="0"/>
                          <a:ext cx="1104900" cy="1346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A237" id="Rectangle 1" o:spid="_x0000_s1026" style="position:absolute;margin-left:0;margin-top:5pt;width:87pt;height:10.6pt;z-index:252151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" fillcolor="yellow" stroked="f" strokeweight="2pt">
                <v:fill opacity="35980f"/>
                <w10:wrap anchorx="margin"/>
              </v:rect>
            </w:pict>
          </mc:Fallback>
        </mc:AlternateContent>
      </w:r>
      <w:r w:rsidR="00270317" w:rsidRPr="00AC6510">
        <w:rPr>
          <w:noProof/>
        </w:rPr>
        <w:drawing>
          <wp:inline distT="0" distB="0" distL="0" distR="0" wp14:anchorId="1AB22051" wp14:editId="2B2C3D29">
            <wp:extent cx="5943600" cy="6823710"/>
            <wp:effectExtent l="0" t="0" r="0" b="0"/>
            <wp:docPr id="948965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65507" name="Picture 1" descr="A screenshot of a computer&#10;&#10;Description automatically generated"/>
                    <pic:cNvPicPr/>
                  </pic:nvPicPr>
                  <pic:blipFill>
                    <a:blip r:embed="rId17"/>
                    <a:stretch>
                      <a:fillRect/>
                    </a:stretch>
                  </pic:blipFill>
                  <pic:spPr>
                    <a:xfrm>
                      <a:off x="0" y="0"/>
                      <a:ext cx="5943600" cy="6823710"/>
                    </a:xfrm>
                    <a:prstGeom prst="rect">
                      <a:avLst/>
                    </a:prstGeom>
                  </pic:spPr>
                </pic:pic>
              </a:graphicData>
            </a:graphic>
          </wp:inline>
        </w:drawing>
      </w:r>
    </w:p>
    <w:p w14:paraId="53EEB266" w14:textId="3A32C2D7" w:rsidR="00073B07" w:rsidRDefault="00073B07" w:rsidP="00073B07">
      <w:r>
        <w:t xml:space="preserve">Figure 3.2: </w:t>
      </w:r>
      <w:r w:rsidR="004B47CE">
        <w:t>Spanning tree</w:t>
      </w:r>
      <w:r>
        <w:t xml:space="preserve"> on Switch 2</w:t>
      </w:r>
    </w:p>
    <w:p w14:paraId="073EDBF5" w14:textId="0095C19E" w:rsidR="00073B07" w:rsidRDefault="00073B07" w:rsidP="00073B07">
      <w:r>
        <w:t xml:space="preserve">This screenshot provides a detailed view of the </w:t>
      </w:r>
      <w:r w:rsidR="004B47CE">
        <w:t>Spanning tree</w:t>
      </w:r>
      <w:r>
        <w:t xml:space="preserve"> on Switch 2 and displays </w:t>
      </w:r>
      <w:r w:rsidR="004B47CE">
        <w:t>VLAN</w:t>
      </w:r>
      <w:r>
        <w:t xml:space="preserve"> 10 as the root bridge.</w:t>
      </w:r>
    </w:p>
    <w:p w14:paraId="2F90753F" w14:textId="77777777" w:rsidR="00073B07" w:rsidRDefault="00073B07" w:rsidP="00270317"/>
    <w:p w14:paraId="35846E8A" w14:textId="4FB05BAF" w:rsidR="00270317" w:rsidRDefault="00B70537" w:rsidP="00270317">
      <w:r>
        <w:rPr>
          <w:noProof/>
        </w:rPr>
        <w:lastRenderedPageBreak/>
        <mc:AlternateContent>
          <mc:Choice Requires="wps">
            <w:drawing>
              <wp:anchor distT="0" distB="0" distL="114300" distR="114300" simplePos="0" relativeHeight="252155904" behindDoc="0" locked="0" layoutInCell="1" allowOverlap="1" wp14:anchorId="3C807F43" wp14:editId="2C69D6B1">
                <wp:simplePos x="0" y="0"/>
                <wp:positionH relativeFrom="margin">
                  <wp:align>left</wp:align>
                </wp:positionH>
                <wp:positionV relativeFrom="paragraph">
                  <wp:posOffset>38100</wp:posOffset>
                </wp:positionV>
                <wp:extent cx="1174750" cy="209550"/>
                <wp:effectExtent l="0" t="0" r="6350" b="0"/>
                <wp:wrapNone/>
                <wp:docPr id="535682704" name="Rectangle 1"/>
                <wp:cNvGraphicFramePr/>
                <a:graphic xmlns:a="http://schemas.openxmlformats.org/drawingml/2006/main">
                  <a:graphicData uri="http://schemas.microsoft.com/office/word/2010/wordprocessingShape">
                    <wps:wsp>
                      <wps:cNvSpPr/>
                      <wps:spPr>
                        <a:xfrm>
                          <a:off x="0" y="0"/>
                          <a:ext cx="1174750" cy="20955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3ABB6" id="Rectangle 1" o:spid="_x0000_s1026" style="position:absolute;margin-left:0;margin-top:3pt;width:92.5pt;height:16.5pt;z-index:252155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" fillcolor="yellow" stroked="f" strokeweight="2pt">
                <v:fill opacity="35980f"/>
                <w10:wrap anchorx="margin"/>
              </v:rect>
            </w:pict>
          </mc:Fallback>
        </mc:AlternateContent>
      </w:r>
      <w:r w:rsidR="00270317" w:rsidRPr="006C551F">
        <w:rPr>
          <w:noProof/>
        </w:rPr>
        <w:drawing>
          <wp:inline distT="0" distB="0" distL="0" distR="0" wp14:anchorId="7E767F6B" wp14:editId="5A749CCF">
            <wp:extent cx="5943600" cy="6877050"/>
            <wp:effectExtent l="0" t="0" r="0" b="0"/>
            <wp:docPr id="1555879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79029" name="Picture 1" descr="A screenshot of a computer&#10;&#10;Description automatically generated"/>
                    <pic:cNvPicPr/>
                  </pic:nvPicPr>
                  <pic:blipFill>
                    <a:blip r:embed="rId18"/>
                    <a:stretch>
                      <a:fillRect/>
                    </a:stretch>
                  </pic:blipFill>
                  <pic:spPr>
                    <a:xfrm>
                      <a:off x="0" y="0"/>
                      <a:ext cx="5943600" cy="6877050"/>
                    </a:xfrm>
                    <a:prstGeom prst="rect">
                      <a:avLst/>
                    </a:prstGeom>
                  </pic:spPr>
                </pic:pic>
              </a:graphicData>
            </a:graphic>
          </wp:inline>
        </w:drawing>
      </w:r>
    </w:p>
    <w:p w14:paraId="0E6C33D7" w14:textId="60079F72" w:rsidR="00073B07" w:rsidRDefault="00073B07" w:rsidP="00073B07">
      <w:r>
        <w:t xml:space="preserve">Figure 3.2: </w:t>
      </w:r>
      <w:r w:rsidR="004B47CE">
        <w:t>Spanning tree</w:t>
      </w:r>
      <w:r>
        <w:t xml:space="preserve"> on Switch 2</w:t>
      </w:r>
    </w:p>
    <w:p w14:paraId="6431F45C" w14:textId="7358157B" w:rsidR="00073B07" w:rsidRDefault="00073B07" w:rsidP="00270317">
      <w:r>
        <w:t xml:space="preserve">This screenshot provides a detailed view of the </w:t>
      </w:r>
      <w:r w:rsidR="004B47CE">
        <w:t>Spanning tree</w:t>
      </w:r>
      <w:r>
        <w:t xml:space="preserve"> on Switch 2 and displays </w:t>
      </w:r>
      <w:r w:rsidR="004B47CE">
        <w:t>VLAN</w:t>
      </w:r>
      <w:r>
        <w:t xml:space="preserve"> 10 as the root bridge.</w:t>
      </w:r>
    </w:p>
    <w:p w14:paraId="3491714F" w14:textId="0A9CD35C" w:rsidR="00270317" w:rsidRDefault="00270317" w:rsidP="00270317"/>
    <w:p w14:paraId="4AB4C0FC" w14:textId="3D6531AF" w:rsidR="00270317" w:rsidRDefault="00B70537" w:rsidP="00270317">
      <w:r>
        <w:rPr>
          <w:noProof/>
        </w:rPr>
        <w:lastRenderedPageBreak/>
        <mc:AlternateContent>
          <mc:Choice Requires="wps">
            <w:drawing>
              <wp:anchor distT="0" distB="0" distL="114300" distR="114300" simplePos="0" relativeHeight="252157952" behindDoc="0" locked="0" layoutInCell="1" allowOverlap="1" wp14:anchorId="77EE93D7" wp14:editId="6E2FE86E">
                <wp:simplePos x="0" y="0"/>
                <wp:positionH relativeFrom="margin">
                  <wp:align>left</wp:align>
                </wp:positionH>
                <wp:positionV relativeFrom="paragraph">
                  <wp:posOffset>8890</wp:posOffset>
                </wp:positionV>
                <wp:extent cx="1238250" cy="228600"/>
                <wp:effectExtent l="0" t="0" r="0" b="0"/>
                <wp:wrapNone/>
                <wp:docPr id="587273913" name="Rectangle 1"/>
                <wp:cNvGraphicFramePr/>
                <a:graphic xmlns:a="http://schemas.openxmlformats.org/drawingml/2006/main">
                  <a:graphicData uri="http://schemas.microsoft.com/office/word/2010/wordprocessingShape">
                    <wps:wsp>
                      <wps:cNvSpPr/>
                      <wps:spPr>
                        <a:xfrm>
                          <a:off x="0" y="0"/>
                          <a:ext cx="1238250" cy="2286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B25F" id="Rectangle 1" o:spid="_x0000_s1026" style="position:absolute;margin-left:0;margin-top:.7pt;width:97.5pt;height:18pt;z-index:252157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" fillcolor="yellow" stroked="f" strokeweight="2pt">
                <v:fill opacity="35980f"/>
                <w10:wrap anchorx="margin"/>
              </v:rect>
            </w:pict>
          </mc:Fallback>
        </mc:AlternateContent>
      </w:r>
      <w:r w:rsidR="00270317" w:rsidRPr="00632EDA">
        <w:rPr>
          <w:noProof/>
        </w:rPr>
        <w:drawing>
          <wp:inline distT="0" distB="0" distL="0" distR="0" wp14:anchorId="49AADEA6" wp14:editId="05F7003B">
            <wp:extent cx="5943600" cy="6863715"/>
            <wp:effectExtent l="0" t="0" r="0" b="0"/>
            <wp:docPr id="287469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9543" name="Picture 1" descr="A screenshot of a computer&#10;&#10;Description automatically generated"/>
                    <pic:cNvPicPr/>
                  </pic:nvPicPr>
                  <pic:blipFill>
                    <a:blip r:embed="rId19"/>
                    <a:stretch>
                      <a:fillRect/>
                    </a:stretch>
                  </pic:blipFill>
                  <pic:spPr>
                    <a:xfrm>
                      <a:off x="0" y="0"/>
                      <a:ext cx="5943600" cy="6863715"/>
                    </a:xfrm>
                    <a:prstGeom prst="rect">
                      <a:avLst/>
                    </a:prstGeom>
                  </pic:spPr>
                </pic:pic>
              </a:graphicData>
            </a:graphic>
          </wp:inline>
        </w:drawing>
      </w:r>
    </w:p>
    <w:p w14:paraId="48D188D1" w14:textId="6149D836" w:rsidR="00073B07" w:rsidRDefault="00073B07" w:rsidP="00073B07">
      <w:r>
        <w:t xml:space="preserve">Figure 3.3: </w:t>
      </w:r>
      <w:r w:rsidR="004B47CE">
        <w:t>Spanning tree</w:t>
      </w:r>
      <w:r>
        <w:t xml:space="preserve"> on Switch 3</w:t>
      </w:r>
    </w:p>
    <w:p w14:paraId="297A8322" w14:textId="0622E462" w:rsidR="00073B07" w:rsidRDefault="00073B07" w:rsidP="00073B07">
      <w:r>
        <w:t xml:space="preserve">This screenshot provides a detailed view of the </w:t>
      </w:r>
      <w:r w:rsidR="004B47CE">
        <w:t>Spanning tree</w:t>
      </w:r>
      <w:r>
        <w:t xml:space="preserve"> on Switch 3 and displays </w:t>
      </w:r>
      <w:r w:rsidR="004B47CE">
        <w:t>VLAN</w:t>
      </w:r>
      <w:r>
        <w:t xml:space="preserve"> 15 as the root bridge.</w:t>
      </w:r>
    </w:p>
    <w:p w14:paraId="6A7FEDC5" w14:textId="77777777" w:rsidR="00073B07" w:rsidRDefault="00073B07" w:rsidP="00270317"/>
    <w:p w14:paraId="135C62DC" w14:textId="6F092EA9" w:rsidR="00270317" w:rsidRDefault="00B70537" w:rsidP="00270317">
      <w:r>
        <w:rPr>
          <w:noProof/>
        </w:rPr>
        <w:lastRenderedPageBreak/>
        <mc:AlternateContent>
          <mc:Choice Requires="wps">
            <w:drawing>
              <wp:anchor distT="0" distB="0" distL="114300" distR="114300" simplePos="0" relativeHeight="252160000" behindDoc="0" locked="0" layoutInCell="1" allowOverlap="1" wp14:anchorId="0111D5C9" wp14:editId="45254331">
                <wp:simplePos x="0" y="0"/>
                <wp:positionH relativeFrom="margin">
                  <wp:posOffset>-12700</wp:posOffset>
                </wp:positionH>
                <wp:positionV relativeFrom="paragraph">
                  <wp:posOffset>317500</wp:posOffset>
                </wp:positionV>
                <wp:extent cx="895350" cy="260350"/>
                <wp:effectExtent l="0" t="0" r="0" b="6350"/>
                <wp:wrapNone/>
                <wp:docPr id="1365458800" name="Rectangle 1"/>
                <wp:cNvGraphicFramePr/>
                <a:graphic xmlns:a="http://schemas.openxmlformats.org/drawingml/2006/main">
                  <a:graphicData uri="http://schemas.microsoft.com/office/word/2010/wordprocessingShape">
                    <wps:wsp>
                      <wps:cNvSpPr/>
                      <wps:spPr>
                        <a:xfrm>
                          <a:off x="0" y="0"/>
                          <a:ext cx="895350" cy="26035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0FF09" id="Rectangle 1" o:spid="_x0000_s1026" style="position:absolute;margin-left:-1pt;margin-top:25pt;width:70.5pt;height:20.5pt;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" fillcolor="yellow" stroked="f" strokeweight="2pt">
                <v:fill opacity="35980f"/>
                <w10:wrap anchorx="margin"/>
              </v:rect>
            </w:pict>
          </mc:Fallback>
        </mc:AlternateContent>
      </w:r>
    </w:p>
    <w:p w14:paraId="5A494732" w14:textId="4E4FF30B" w:rsidR="00270317" w:rsidRDefault="00B70537" w:rsidP="00270317">
      <w:r>
        <w:rPr>
          <w:noProof/>
        </w:rPr>
        <mc:AlternateContent>
          <mc:Choice Requires="wps">
            <w:drawing>
              <wp:anchor distT="0" distB="0" distL="114300" distR="114300" simplePos="0" relativeHeight="252162048" behindDoc="0" locked="0" layoutInCell="1" allowOverlap="1" wp14:anchorId="6B58AB97" wp14:editId="7C4B29EC">
                <wp:simplePos x="0" y="0"/>
                <wp:positionH relativeFrom="margin">
                  <wp:posOffset>679450</wp:posOffset>
                </wp:positionH>
                <wp:positionV relativeFrom="paragraph">
                  <wp:posOffset>4690745</wp:posOffset>
                </wp:positionV>
                <wp:extent cx="1619250" cy="121920"/>
                <wp:effectExtent l="0" t="0" r="0" b="0"/>
                <wp:wrapNone/>
                <wp:docPr id="744412824" name="Rectangle 1"/>
                <wp:cNvGraphicFramePr/>
                <a:graphic xmlns:a="http://schemas.openxmlformats.org/drawingml/2006/main">
                  <a:graphicData uri="http://schemas.microsoft.com/office/word/2010/wordprocessingShape">
                    <wps:wsp>
                      <wps:cNvSpPr/>
                      <wps:spPr>
                        <a:xfrm>
                          <a:off x="0" y="0"/>
                          <a:ext cx="1619250" cy="12192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6F4C8" id="Rectangle 1" o:spid="_x0000_s1026" style="position:absolute;margin-left:53.5pt;margin-top:369.35pt;width:127.5pt;height:9.6pt;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" fillcolor="yellow" stroked="f" strokeweight="2pt">
                <v:fill opacity="35980f"/>
                <w10:wrap anchorx="margin"/>
              </v:rect>
            </w:pict>
          </mc:Fallback>
        </mc:AlternateContent>
      </w:r>
      <w:r w:rsidR="00270317" w:rsidRPr="00DA31EE">
        <w:rPr>
          <w:noProof/>
        </w:rPr>
        <w:drawing>
          <wp:inline distT="0" distB="0" distL="0" distR="0" wp14:anchorId="31BBCE3E" wp14:editId="3F47305D">
            <wp:extent cx="5943600" cy="6898640"/>
            <wp:effectExtent l="0" t="0" r="0" b="0"/>
            <wp:docPr id="43062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402" name="Picture 1" descr="A screenshot of a computer&#10;&#10;Description automatically generated"/>
                    <pic:cNvPicPr/>
                  </pic:nvPicPr>
                  <pic:blipFill>
                    <a:blip r:embed="rId20"/>
                    <a:stretch>
                      <a:fillRect/>
                    </a:stretch>
                  </pic:blipFill>
                  <pic:spPr>
                    <a:xfrm>
                      <a:off x="0" y="0"/>
                      <a:ext cx="5943600" cy="6898640"/>
                    </a:xfrm>
                    <a:prstGeom prst="rect">
                      <a:avLst/>
                    </a:prstGeom>
                  </pic:spPr>
                </pic:pic>
              </a:graphicData>
            </a:graphic>
          </wp:inline>
        </w:drawing>
      </w:r>
    </w:p>
    <w:p w14:paraId="30A49FAA" w14:textId="3453ED1A" w:rsidR="00073B07" w:rsidRDefault="00073B07" w:rsidP="00073B07">
      <w:r>
        <w:t xml:space="preserve">Figure 3.3: </w:t>
      </w:r>
      <w:r w:rsidR="004B47CE">
        <w:t>Spanning tree</w:t>
      </w:r>
      <w:r>
        <w:t xml:space="preserve"> on Switch 3</w:t>
      </w:r>
    </w:p>
    <w:p w14:paraId="654DB2E9" w14:textId="53F671C9" w:rsidR="00270317" w:rsidRDefault="00073B07" w:rsidP="00270317">
      <w:r>
        <w:t xml:space="preserve">This screenshot provides a detailed view of the </w:t>
      </w:r>
      <w:r w:rsidR="004B47CE">
        <w:t>Spanning tree</w:t>
      </w:r>
      <w:r>
        <w:t xml:space="preserve"> on Switch 3 and displays </w:t>
      </w:r>
      <w:r w:rsidR="00CB4404">
        <w:t>VLAN</w:t>
      </w:r>
      <w:r>
        <w:t xml:space="preserve"> 15 as the root bridge.</w:t>
      </w:r>
    </w:p>
    <w:p w14:paraId="70D58EED" w14:textId="1A0BDCAA" w:rsidR="00270317" w:rsidRDefault="00B70537" w:rsidP="00270317">
      <w:r>
        <w:rPr>
          <w:noProof/>
        </w:rPr>
        <w:lastRenderedPageBreak/>
        <mc:AlternateContent>
          <mc:Choice Requires="wps">
            <w:drawing>
              <wp:anchor distT="0" distB="0" distL="114300" distR="114300" simplePos="0" relativeHeight="252170240" behindDoc="0" locked="0" layoutInCell="1" allowOverlap="1" wp14:anchorId="2160EF75" wp14:editId="2C7D693E">
                <wp:simplePos x="0" y="0"/>
                <wp:positionH relativeFrom="margin">
                  <wp:posOffset>133350</wp:posOffset>
                </wp:positionH>
                <wp:positionV relativeFrom="paragraph">
                  <wp:posOffset>5257800</wp:posOffset>
                </wp:positionV>
                <wp:extent cx="2776538" cy="128588"/>
                <wp:effectExtent l="0" t="0" r="5080" b="5080"/>
                <wp:wrapNone/>
                <wp:docPr id="1163380964" name="Rectangle 1"/>
                <wp:cNvGraphicFramePr/>
                <a:graphic xmlns:a="http://schemas.openxmlformats.org/drawingml/2006/main">
                  <a:graphicData uri="http://schemas.microsoft.com/office/word/2010/wordprocessingShape">
                    <wps:wsp>
                      <wps:cNvSpPr/>
                      <wps:spPr>
                        <a:xfrm>
                          <a:off x="0" y="0"/>
                          <a:ext cx="2776538" cy="128588"/>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30859" id="Rectangle 1" o:spid="_x0000_s1026" style="position:absolute;margin-left:10.5pt;margin-top:414pt;width:218.65pt;height:10.15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72288" behindDoc="0" locked="0" layoutInCell="1" allowOverlap="1" wp14:anchorId="08204A3B" wp14:editId="4BD84D2A">
                <wp:simplePos x="0" y="0"/>
                <wp:positionH relativeFrom="margin">
                  <wp:posOffset>114300</wp:posOffset>
                </wp:positionH>
                <wp:positionV relativeFrom="paragraph">
                  <wp:posOffset>3721100</wp:posOffset>
                </wp:positionV>
                <wp:extent cx="2776538" cy="128588"/>
                <wp:effectExtent l="0" t="0" r="5080" b="5080"/>
                <wp:wrapNone/>
                <wp:docPr id="1181917625" name="Rectangle 1"/>
                <wp:cNvGraphicFramePr/>
                <a:graphic xmlns:a="http://schemas.openxmlformats.org/drawingml/2006/main">
                  <a:graphicData uri="http://schemas.microsoft.com/office/word/2010/wordprocessingShape">
                    <wps:wsp>
                      <wps:cNvSpPr/>
                      <wps:spPr>
                        <a:xfrm>
                          <a:off x="0" y="0"/>
                          <a:ext cx="2776538" cy="128588"/>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7A98D" id="Rectangle 1" o:spid="_x0000_s1026" style="position:absolute;margin-left:9pt;margin-top:293pt;width:218.65pt;height:10.1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68192" behindDoc="0" locked="0" layoutInCell="1" allowOverlap="1" wp14:anchorId="38FC030D" wp14:editId="2F2210E3">
                <wp:simplePos x="0" y="0"/>
                <wp:positionH relativeFrom="margin">
                  <wp:posOffset>139700</wp:posOffset>
                </wp:positionH>
                <wp:positionV relativeFrom="paragraph">
                  <wp:posOffset>2146300</wp:posOffset>
                </wp:positionV>
                <wp:extent cx="2776538" cy="128588"/>
                <wp:effectExtent l="0" t="0" r="5080" b="5080"/>
                <wp:wrapNone/>
                <wp:docPr id="2044856299" name="Rectangle 1"/>
                <wp:cNvGraphicFramePr/>
                <a:graphic xmlns:a="http://schemas.openxmlformats.org/drawingml/2006/main">
                  <a:graphicData uri="http://schemas.microsoft.com/office/word/2010/wordprocessingShape">
                    <wps:wsp>
                      <wps:cNvSpPr/>
                      <wps:spPr>
                        <a:xfrm>
                          <a:off x="0" y="0"/>
                          <a:ext cx="2776538" cy="128588"/>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9A29D" id="Rectangle 1" o:spid="_x0000_s1026" style="position:absolute;margin-left:11pt;margin-top:169pt;width:218.65pt;height:10.15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66144" behindDoc="0" locked="0" layoutInCell="1" allowOverlap="1" wp14:anchorId="6EE21DF3" wp14:editId="6EE43974">
                <wp:simplePos x="0" y="0"/>
                <wp:positionH relativeFrom="margin">
                  <wp:posOffset>101600</wp:posOffset>
                </wp:positionH>
                <wp:positionV relativeFrom="paragraph">
                  <wp:posOffset>838200</wp:posOffset>
                </wp:positionV>
                <wp:extent cx="2776538" cy="128588"/>
                <wp:effectExtent l="0" t="0" r="5080" b="5080"/>
                <wp:wrapNone/>
                <wp:docPr id="938455366" name="Rectangle 1"/>
                <wp:cNvGraphicFramePr/>
                <a:graphic xmlns:a="http://schemas.openxmlformats.org/drawingml/2006/main">
                  <a:graphicData uri="http://schemas.microsoft.com/office/word/2010/wordprocessingShape">
                    <wps:wsp>
                      <wps:cNvSpPr/>
                      <wps:spPr>
                        <a:xfrm>
                          <a:off x="0" y="0"/>
                          <a:ext cx="2776538" cy="128588"/>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2C63E" id="Rectangle 1" o:spid="_x0000_s1026" style="position:absolute;margin-left:8pt;margin-top:66pt;width:218.65pt;height:10.15pt;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64096" behindDoc="0" locked="0" layoutInCell="1" allowOverlap="1" wp14:anchorId="566B30D4" wp14:editId="1E63150D">
                <wp:simplePos x="0" y="0"/>
                <wp:positionH relativeFrom="margin">
                  <wp:align>left</wp:align>
                </wp:positionH>
                <wp:positionV relativeFrom="paragraph">
                  <wp:posOffset>36195</wp:posOffset>
                </wp:positionV>
                <wp:extent cx="1314450" cy="196850"/>
                <wp:effectExtent l="0" t="0" r="0" b="0"/>
                <wp:wrapNone/>
                <wp:docPr id="860758315" name="Rectangle 1"/>
                <wp:cNvGraphicFramePr/>
                <a:graphic xmlns:a="http://schemas.openxmlformats.org/drawingml/2006/main">
                  <a:graphicData uri="http://schemas.microsoft.com/office/word/2010/wordprocessingShape">
                    <wps:wsp>
                      <wps:cNvSpPr/>
                      <wps:spPr>
                        <a:xfrm>
                          <a:off x="0" y="0"/>
                          <a:ext cx="1314450" cy="19685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8AC76" id="Rectangle 1" o:spid="_x0000_s1026" style="position:absolute;margin-left:0;margin-top:2.85pt;width:103.5pt;height:15.5pt;z-index:252164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" fillcolor="yellow" stroked="f" strokeweight="2pt">
                <v:fill opacity="35980f"/>
                <w10:wrap anchorx="margin"/>
              </v:rect>
            </w:pict>
          </mc:Fallback>
        </mc:AlternateContent>
      </w:r>
      <w:r w:rsidR="00270317" w:rsidRPr="00F123A9">
        <w:rPr>
          <w:noProof/>
        </w:rPr>
        <w:drawing>
          <wp:inline distT="0" distB="0" distL="0" distR="0" wp14:anchorId="1EEF0BA5" wp14:editId="00AEC5B1">
            <wp:extent cx="5943600" cy="6901180"/>
            <wp:effectExtent l="0" t="0" r="0" b="0"/>
            <wp:docPr id="19778247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24790" name="Picture 1" descr="A screenshot of a computer program&#10;&#10;Description automatically generated"/>
                    <pic:cNvPicPr/>
                  </pic:nvPicPr>
                  <pic:blipFill>
                    <a:blip r:embed="rId21"/>
                    <a:stretch>
                      <a:fillRect/>
                    </a:stretch>
                  </pic:blipFill>
                  <pic:spPr>
                    <a:xfrm>
                      <a:off x="0" y="0"/>
                      <a:ext cx="5943600" cy="6901180"/>
                    </a:xfrm>
                    <a:prstGeom prst="rect">
                      <a:avLst/>
                    </a:prstGeom>
                  </pic:spPr>
                </pic:pic>
              </a:graphicData>
            </a:graphic>
          </wp:inline>
        </w:drawing>
      </w:r>
    </w:p>
    <w:p w14:paraId="7722E41F" w14:textId="2542EA21" w:rsidR="0005288C" w:rsidRDefault="0005288C" w:rsidP="0005288C">
      <w:r>
        <w:t xml:space="preserve">Figure </w:t>
      </w:r>
      <w:r w:rsidR="00ED0A3D">
        <w:t>4</w:t>
      </w:r>
      <w:r>
        <w:t xml:space="preserve">: </w:t>
      </w:r>
      <w:r w:rsidR="00ED0A3D">
        <w:t>Pings from the Office PC.</w:t>
      </w:r>
    </w:p>
    <w:p w14:paraId="4734A5BE" w14:textId="523D2243" w:rsidR="000F336F" w:rsidRDefault="0005288C" w:rsidP="00767758">
      <w:r>
        <w:t xml:space="preserve">This screenshot </w:t>
      </w:r>
      <w:r w:rsidR="00CB4404">
        <w:t>shows</w:t>
      </w:r>
      <w:r w:rsidR="00ED0A3D">
        <w:t xml:space="preserve"> the </w:t>
      </w:r>
      <w:r w:rsidR="00ED0A3D" w:rsidRPr="00ED0A3D">
        <w:t xml:space="preserve">Office 1 PC successfully pinging other PCs on the other two </w:t>
      </w:r>
      <w:r w:rsidR="00CB4404">
        <w:t>VLANs</w:t>
      </w:r>
      <w:r w:rsidR="00ED0A3D" w:rsidRPr="00ED0A3D">
        <w:t>.</w:t>
      </w:r>
    </w:p>
    <w:p w14:paraId="57E16833" w14:textId="77777777" w:rsidR="003C469C" w:rsidRPr="00767758" w:rsidRDefault="003C469C" w:rsidP="00767758"/>
    <w:p w14:paraId="56FEA1BC" w14:textId="77777777" w:rsidR="00A06047" w:rsidRDefault="00DD6F81" w:rsidP="009F6E35">
      <w:pPr>
        <w:pStyle w:val="Heading2"/>
        <w:rPr>
          <w:rStyle w:val="fieldlabel"/>
          <w:rFonts w:asciiTheme="minorHAnsi" w:hAnsiTheme="minorHAnsi"/>
          <w:color w:val="000000" w:themeColor="text1"/>
          <w:sz w:val="24"/>
        </w:rPr>
      </w:pPr>
      <w:bookmarkStart w:id="9" w:name="_Toc152286738"/>
      <w:r w:rsidRPr="009F6E35">
        <w:rPr>
          <w:rStyle w:val="fieldlabel"/>
          <w:rFonts w:asciiTheme="minorHAnsi" w:hAnsiTheme="minorHAnsi"/>
          <w:color w:val="000000" w:themeColor="text1"/>
          <w:sz w:val="24"/>
        </w:rPr>
        <w:lastRenderedPageBreak/>
        <w:t>Reflection</w:t>
      </w:r>
      <w:bookmarkEnd w:id="9"/>
    </w:p>
    <w:p w14:paraId="3B172435" w14:textId="57F0CDBC" w:rsidR="00250A1A" w:rsidRPr="00250A1A" w:rsidRDefault="00250A1A" w:rsidP="00250A1A">
      <w:r>
        <w:t>In deploying VLANs, I appreciate their role in enhancing network security and performance through segmentation, isolating broadcast domains, and simplifying management. The ability to logically group devices based on function streamlines administration, while broadcast control and improved security add further value. Inter-VLAN Routing (IVR) proves indispensable for enabling communication between VLANs, optimizing resource utilization, and ensuring scalability. As for Spanning Tree Protocol (STP)</w:t>
      </w:r>
      <w:r w:rsidR="002A56C3">
        <w:t xml:space="preserve"> 's</w:t>
      </w:r>
      <w:r>
        <w:t xml:space="preserve"> contribution lies in loop prevention, guaranteeing network stability by blocking redundant paths and facilitating automatic path selection for high availability. </w:t>
      </w:r>
      <w:r w:rsidR="002A56C3">
        <w:t>These</w:t>
      </w:r>
      <w:r>
        <w:t xml:space="preserve"> technologies offer a comprehensive solution for building efficient, secure, resilient networks, particularly in large and dynamic environments.</w:t>
      </w:r>
    </w:p>
    <w:p w14:paraId="317B1825" w14:textId="5C043A1F" w:rsidR="006213F4" w:rsidRDefault="006213F4" w:rsidP="006213F4">
      <w:r>
        <w:t xml:space="preserve">In retrospect, Lab 5 provided valuable insights into the practical implementation of VLANs, </w:t>
      </w:r>
      <w:proofErr w:type="spellStart"/>
      <w:r>
        <w:t>InterVLAN</w:t>
      </w:r>
      <w:proofErr w:type="spellEnd"/>
      <w:r>
        <w:t xml:space="preserve"> Routing (IVR), and Spanning Tree Protocol (STP). </w:t>
      </w:r>
      <w:r w:rsidR="00CB4404">
        <w:t>Configuring</w:t>
      </w:r>
      <w:r>
        <w:t xml:space="preserve"> these network features </w:t>
      </w:r>
      <w:r w:rsidR="00731626">
        <w:t>deepened my understanding of their functionalities and</w:t>
      </w:r>
      <w:r>
        <w:t xml:space="preserve"> highlighted their significance in optimizing network performance and scalability.</w:t>
      </w:r>
    </w:p>
    <w:p w14:paraId="4DBAA97C" w14:textId="77777777" w:rsidR="006213F4" w:rsidRDefault="006213F4" w:rsidP="006213F4">
      <w:r>
        <w:t>The deployment of EIGRP for dynamic routing demonstrated its effectiveness in automatically adapting to changes in the network topology, facilitating efficient communication between routers. This experience emphasized the importance of dynamic routing protocols in real-world networking scenarios.</w:t>
      </w:r>
    </w:p>
    <w:p w14:paraId="0C6CC6B6" w14:textId="50CEC215" w:rsidR="006213F4" w:rsidRDefault="00CB4404" w:rsidP="006213F4">
      <w:r>
        <w:t>Introducing</w:t>
      </w:r>
      <w:r w:rsidR="006213F4">
        <w:t xml:space="preserve"> VLANs and </w:t>
      </w:r>
      <w:proofErr w:type="spellStart"/>
      <w:r w:rsidR="006213F4">
        <w:t>InterVLAN</w:t>
      </w:r>
      <w:proofErr w:type="spellEnd"/>
      <w:r w:rsidR="006213F4">
        <w:t xml:space="preserve"> Routing added a layer of flexibility to network design. </w:t>
      </w:r>
      <w:r>
        <w:t>Segregating</w:t>
      </w:r>
      <w:r w:rsidR="006213F4">
        <w:t xml:space="preserve"> broadcast domains enhanced network security and allowed for efficient resource utilization. Configuring STP, especially in the context of PVST, showcased the importance of redundancy elimination and loop prevention in a network, contributing to stability and reliability.</w:t>
      </w:r>
    </w:p>
    <w:p w14:paraId="4B37EDE0" w14:textId="77777777" w:rsidR="006213F4" w:rsidRDefault="006213F4" w:rsidP="006213F4">
      <w:r>
        <w:t>One notable aspect was the assignment of root bridges for specific VLANs, a crucial element in STP configuration. This exercise emphasized the strategic placement of root bridges to optimize traffic paths, minimizing the risk of network disruptions.</w:t>
      </w:r>
    </w:p>
    <w:p w14:paraId="30297B15" w14:textId="0EDD2145" w:rsidR="006213F4" w:rsidRDefault="006213F4" w:rsidP="006213F4">
      <w:r>
        <w:t xml:space="preserve">Reflecting on the challenges encountered, meticulous verification of configurations emerged as a key takeaway. </w:t>
      </w:r>
      <w:r w:rsidR="003C469C">
        <w:t>Careful examination and troubleshooting were essential for resolving discrepancies when connectivity issues arose</w:t>
      </w:r>
      <w:r>
        <w:t>. This underscores the critical role of troubleshooting skills in maintaining a robust</w:t>
      </w:r>
      <w:r w:rsidR="003C469C">
        <w:t>, error-free</w:t>
      </w:r>
      <w:r>
        <w:t xml:space="preserve"> network infrastructure.</w:t>
      </w:r>
    </w:p>
    <w:p w14:paraId="02B09FB9" w14:textId="246D0CDF" w:rsidR="006213F4" w:rsidRDefault="006213F4" w:rsidP="006213F4">
      <w:r>
        <w:t xml:space="preserve">In practical terms, </w:t>
      </w:r>
      <w:r w:rsidR="00CB4404">
        <w:t>implementing</w:t>
      </w:r>
      <w:r>
        <w:t xml:space="preserve"> VLANs, IVR, and STP showcased their relevance in designing </w:t>
      </w:r>
      <w:r w:rsidR="003C469C">
        <w:t>scalable and resilient networks</w:t>
      </w:r>
      <w:r>
        <w:t>. The ability to navigate through potential challenges and configure a network that meets specific requirements is a valuable skill set that this lab has contributed to developing.</w:t>
      </w:r>
    </w:p>
    <w:p w14:paraId="17E8F6E5" w14:textId="77777777" w:rsidR="00F81C6A" w:rsidRDefault="00F81C6A" w:rsidP="003F0386"/>
    <w:p w14:paraId="736A6F24" w14:textId="1AA49853" w:rsidR="002758F6" w:rsidRPr="00120CD5" w:rsidRDefault="002758F6" w:rsidP="002758F6">
      <w:pPr>
        <w:pStyle w:val="Heading1"/>
      </w:pPr>
      <w:bookmarkStart w:id="10" w:name="_Toc152286739"/>
      <w:r w:rsidRPr="00120CD5">
        <w:lastRenderedPageBreak/>
        <w:t xml:space="preserve">Lab </w:t>
      </w:r>
      <w:r w:rsidR="00A92330">
        <w:t>6</w:t>
      </w:r>
      <w:r w:rsidRPr="00120CD5">
        <w:t xml:space="preserve"> </w:t>
      </w:r>
      <w:r w:rsidR="00CF61FE">
        <w:t>–</w:t>
      </w:r>
      <w:r w:rsidRPr="00120CD5">
        <w:t xml:space="preserve"> </w:t>
      </w:r>
      <w:r w:rsidR="00A92330" w:rsidRPr="00A92330">
        <w:t>Packet Filtering Firewall</w:t>
      </w:r>
      <w:bookmarkEnd w:id="10"/>
    </w:p>
    <w:p w14:paraId="5536B8E1" w14:textId="3F65A3A8" w:rsidR="002758F6" w:rsidRDefault="002758F6" w:rsidP="002758F6">
      <w:pPr>
        <w:pStyle w:val="Heading1"/>
      </w:pPr>
      <w:bookmarkStart w:id="11" w:name="_Toc152286740"/>
      <w:r>
        <w:t>Part</w:t>
      </w:r>
      <w:r w:rsidR="00CF61FE">
        <w:t>s</w:t>
      </w:r>
      <w:bookmarkEnd w:id="11"/>
    </w:p>
    <w:p w14:paraId="2F5F72DF" w14:textId="77777777" w:rsidR="002758F6" w:rsidRDefault="002758F6" w:rsidP="002758F6">
      <w:pPr>
        <w:pStyle w:val="Heading2"/>
      </w:pPr>
      <w:bookmarkStart w:id="12" w:name="_Toc152286741"/>
      <w:r>
        <w:t>Description</w:t>
      </w:r>
      <w:bookmarkEnd w:id="12"/>
    </w:p>
    <w:p w14:paraId="1EB3CAA2" w14:textId="75F64549" w:rsidR="00DA1F35" w:rsidRDefault="008605FF" w:rsidP="008605FF">
      <w:r>
        <w:t>Lab 6 focuses on hands-on experience with stateless packet filtering firewalls, building on concepts from previous labs. Divided into three parts, the initial configuration involves securing the network devices, followed by configuring standard access lists to control communication between spoke networks. The final part extends the complexity by implementing extended access control lists for precise traffic control between LANs and specific ports on HUBs. The lab emphasizes individual effort and thorough documentation, including screenshots, observations, and reflections on each configuration step. Practical tests are conducted to ensure the effectiveness of access control rules, providing a comprehensive understanding of network security principles and reinforcing skills in ACL configuration using Packet Tracer.</w:t>
      </w:r>
    </w:p>
    <w:p w14:paraId="7C2ED5D9" w14:textId="77777777" w:rsidR="00C2731E" w:rsidRPr="009E2A25" w:rsidRDefault="00C2731E" w:rsidP="009A597C"/>
    <w:p w14:paraId="3F22BAD0" w14:textId="6974DEA0" w:rsidR="001741DB" w:rsidRDefault="002758F6" w:rsidP="008B7E86">
      <w:pPr>
        <w:pStyle w:val="Heading2"/>
      </w:pPr>
      <w:bookmarkStart w:id="13" w:name="_Toc152286742"/>
      <w:r>
        <w:t>Preparation</w:t>
      </w:r>
      <w:bookmarkEnd w:id="13"/>
    </w:p>
    <w:p w14:paraId="45521768" w14:textId="22C8C88F" w:rsidR="00B1540D" w:rsidRDefault="001F4325" w:rsidP="00B1540D">
      <w:r w:rsidRPr="009252EB">
        <w:t xml:space="preserve">In preparation for Lab 6 on stateless packet filtering firewalls, I ensured I had the required tools and software. I confirmed that I had the latest version of Packet Tracer installed on my system to align with lab requirements and access the latest features. </w:t>
      </w:r>
      <w:r w:rsidR="00CB4404">
        <w:t>I retrieved the Packet Tracer file from Lab 4 and</w:t>
      </w:r>
      <w:r w:rsidRPr="009252EB">
        <w:t xml:space="preserve"> set up my working environment based on previous network configurations.</w:t>
      </w:r>
      <w:r w:rsidR="009C117B">
        <w:t xml:space="preserve"> The devices</w:t>
      </w:r>
      <w:r w:rsidR="004D653B">
        <w:t xml:space="preserve"> included six</w:t>
      </w:r>
      <w:r w:rsidR="00B1540D">
        <w:t xml:space="preserve"> 2960 Switches</w:t>
      </w:r>
      <w:r w:rsidR="004D653B">
        <w:t xml:space="preserve">, </w:t>
      </w:r>
      <w:r w:rsidR="00B908B8">
        <w:t xml:space="preserve">four </w:t>
      </w:r>
      <w:r w:rsidR="00B1540D">
        <w:t xml:space="preserve">2811 </w:t>
      </w:r>
      <w:r w:rsidR="00B908B8">
        <w:t>Spoke</w:t>
      </w:r>
      <w:r w:rsidR="00CB4404">
        <w:t>, two hubs, and six PCs</w:t>
      </w:r>
      <w:r w:rsidR="009C117B">
        <w:t xml:space="preserve">. I used the IP addresses assigned in the Subnet file from the assessment portal. </w:t>
      </w:r>
      <w:r w:rsidR="00B1540D">
        <w:t>All network devices were configured with the password "Secret55" to ensure security and consistency.</w:t>
      </w:r>
      <w:r w:rsidR="009C117B">
        <w:t xml:space="preserve"> </w:t>
      </w:r>
      <w:r w:rsidR="009252EB" w:rsidRPr="009252EB">
        <w:t>Adhering to the lab's password guidelines, I standardized all passwords, particularly the privileged mode password, to "Secret55. This comprehensive preparation ensured a smooth and focused execution of the lab tasks, minimizing potential issues during the configuration process.</w:t>
      </w:r>
    </w:p>
    <w:p w14:paraId="431F3E27" w14:textId="77777777" w:rsidR="002758F6" w:rsidRDefault="002758F6" w:rsidP="002758F6">
      <w:pPr>
        <w:pStyle w:val="Heading2"/>
        <w:rPr>
          <w:rStyle w:val="fieldlabel"/>
          <w:rFonts w:asciiTheme="minorHAnsi" w:hAnsiTheme="minorHAnsi"/>
          <w:color w:val="000000" w:themeColor="text1"/>
          <w:sz w:val="24"/>
        </w:rPr>
      </w:pPr>
      <w:bookmarkStart w:id="14" w:name="_Toc152286743"/>
      <w:r w:rsidRPr="009F6E35">
        <w:rPr>
          <w:rStyle w:val="fieldlabel"/>
          <w:rFonts w:asciiTheme="minorHAnsi" w:hAnsiTheme="minorHAnsi"/>
          <w:color w:val="000000" w:themeColor="text1"/>
          <w:sz w:val="24"/>
        </w:rPr>
        <w:t>Observations</w:t>
      </w:r>
      <w:bookmarkEnd w:id="14"/>
    </w:p>
    <w:p w14:paraId="21EB73FF" w14:textId="0BC2CD79" w:rsidR="000348D3" w:rsidRDefault="00DE1289" w:rsidP="0018446C">
      <w:r w:rsidRPr="00DE1289">
        <w:t xml:space="preserve">Throughout Lab 6, a series of observations unfolded, revealing valuable insights into the intricacies of network configurations. In the initial topology configuration, while tasks like setting up the privileged mode password and enforcing login proceeded smoothly, a misconfiguration in routing became apparent during testing, highlighting the necessity for meticulous checks before advancing. Moving on to standard access list configuration, the straightforward creation and application of access lists on Spoke-1 and Spoke-2 contrasted with the challenges uncovered during testing. An oversight in the ACE sequence initially led to unintended communication between spokes, emphasizing the pivotal role of </w:t>
      </w:r>
      <w:r w:rsidR="00CB4404">
        <w:t xml:space="preserve">the </w:t>
      </w:r>
      <w:r w:rsidRPr="00DE1289">
        <w:t xml:space="preserve">ACE order. As the lab progressed to extended access control lists, careful rule definition for EIGRP, ping, telnet, and SSH traffic was crucial. Testing revealed connectivity issues, emphasizing the iterative nature of refining configurations for complex scenarios. These observations collectively underscored the iterative and interconnected nature of network configurations, </w:t>
      </w:r>
      <w:r w:rsidRPr="00DE1289">
        <w:lastRenderedPageBreak/>
        <w:t>emphasizing the importance of systematic testing and troubleshooting for each step in the process.</w:t>
      </w:r>
    </w:p>
    <w:p w14:paraId="34EBE2FF" w14:textId="77777777" w:rsidR="00666E32" w:rsidRPr="00417A01" w:rsidRDefault="00666E32" w:rsidP="0018446C"/>
    <w:p w14:paraId="54B8B53F" w14:textId="15FCE26F" w:rsidR="005F6F76" w:rsidRDefault="002758F6" w:rsidP="00A45428">
      <w:pPr>
        <w:pStyle w:val="Heading2"/>
        <w:rPr>
          <w:rStyle w:val="fieldlabel"/>
          <w:rFonts w:asciiTheme="minorHAnsi" w:hAnsiTheme="minorHAnsi"/>
          <w:color w:val="000000" w:themeColor="text1"/>
          <w:sz w:val="24"/>
        </w:rPr>
      </w:pPr>
      <w:bookmarkStart w:id="15" w:name="_Toc152286744"/>
      <w:r w:rsidRPr="009F6E35">
        <w:rPr>
          <w:rStyle w:val="fieldlabel"/>
          <w:rFonts w:asciiTheme="minorHAnsi" w:hAnsiTheme="minorHAnsi"/>
          <w:color w:val="000000" w:themeColor="text1"/>
          <w:sz w:val="24"/>
        </w:rPr>
        <w:t>Screenshots</w:t>
      </w:r>
      <w:bookmarkEnd w:id="15"/>
    </w:p>
    <w:p w14:paraId="7CBF3929" w14:textId="2C3713F5" w:rsidR="006C1754" w:rsidRDefault="00DE1289" w:rsidP="006C1754">
      <w:r w:rsidRPr="00026DCC">
        <w:rPr>
          <w:noProof/>
        </w:rPr>
        <w:drawing>
          <wp:inline distT="0" distB="0" distL="0" distR="0" wp14:anchorId="72E1AB75" wp14:editId="653C7CED">
            <wp:extent cx="5943600" cy="2359660"/>
            <wp:effectExtent l="0" t="0" r="0" b="2540"/>
            <wp:docPr id="138945999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9990" name="Picture 1" descr="A diagram of a network&#10;&#10;Description automatically generated"/>
                    <pic:cNvPicPr/>
                  </pic:nvPicPr>
                  <pic:blipFill>
                    <a:blip r:embed="rId22"/>
                    <a:stretch>
                      <a:fillRect/>
                    </a:stretch>
                  </pic:blipFill>
                  <pic:spPr>
                    <a:xfrm>
                      <a:off x="0" y="0"/>
                      <a:ext cx="5943600" cy="2359660"/>
                    </a:xfrm>
                    <a:prstGeom prst="rect">
                      <a:avLst/>
                    </a:prstGeom>
                  </pic:spPr>
                </pic:pic>
              </a:graphicData>
            </a:graphic>
          </wp:inline>
        </w:drawing>
      </w:r>
    </w:p>
    <w:p w14:paraId="6730536C" w14:textId="77777777" w:rsidR="00251C48" w:rsidRDefault="00251C48" w:rsidP="00251C48">
      <w:r>
        <w:t>Figure 1: Initial Configuration Screenshots</w:t>
      </w:r>
    </w:p>
    <w:p w14:paraId="6C456ADF" w14:textId="43FD54A3" w:rsidR="00251C48" w:rsidRDefault="00251C48" w:rsidP="00251C48">
      <w:r>
        <w:t>This figure encompasses screenshots capturing the initial configuration of the lab topology.</w:t>
      </w:r>
    </w:p>
    <w:p w14:paraId="24190433" w14:textId="77777777" w:rsidR="0066624F" w:rsidRDefault="0066624F" w:rsidP="00251C48"/>
    <w:p w14:paraId="4515B1A2" w14:textId="77777777" w:rsidR="0066624F" w:rsidRDefault="0066624F" w:rsidP="00251C48"/>
    <w:p w14:paraId="4D7A558E" w14:textId="77777777" w:rsidR="0066624F" w:rsidRDefault="0066624F" w:rsidP="00251C48"/>
    <w:p w14:paraId="1978D2CA" w14:textId="77777777" w:rsidR="0066624F" w:rsidRDefault="0066624F" w:rsidP="00251C48"/>
    <w:p w14:paraId="3B418671" w14:textId="77777777" w:rsidR="0066624F" w:rsidRDefault="0066624F" w:rsidP="00251C48"/>
    <w:p w14:paraId="3D568570" w14:textId="77777777" w:rsidR="0066624F" w:rsidRDefault="0066624F" w:rsidP="00251C48"/>
    <w:p w14:paraId="1D10AABD" w14:textId="77777777" w:rsidR="0066624F" w:rsidRDefault="0066624F" w:rsidP="00251C48"/>
    <w:p w14:paraId="0615B126" w14:textId="77777777" w:rsidR="0066624F" w:rsidRDefault="0066624F" w:rsidP="00251C48"/>
    <w:p w14:paraId="055107A4" w14:textId="77777777" w:rsidR="0066624F" w:rsidRDefault="0066624F" w:rsidP="00251C48"/>
    <w:p w14:paraId="3AC1942B" w14:textId="77777777" w:rsidR="0066624F" w:rsidRDefault="0066624F" w:rsidP="00251C48"/>
    <w:p w14:paraId="460B38F8" w14:textId="77777777" w:rsidR="0066624F" w:rsidRDefault="0066624F" w:rsidP="00251C48"/>
    <w:p w14:paraId="7AD49063" w14:textId="77777777" w:rsidR="0066624F" w:rsidRDefault="0066624F" w:rsidP="00251C48"/>
    <w:p w14:paraId="6237F340" w14:textId="77777777" w:rsidR="0066624F" w:rsidRDefault="0066624F" w:rsidP="00251C48"/>
    <w:p w14:paraId="0220E736" w14:textId="5F2770E3" w:rsidR="0066624F" w:rsidRDefault="0066624F" w:rsidP="00251C48">
      <w:r>
        <w:t xml:space="preserve">Part 2: </w:t>
      </w:r>
    </w:p>
    <w:p w14:paraId="677714A3" w14:textId="77777777" w:rsidR="005459F9" w:rsidRDefault="005459F9" w:rsidP="005459F9">
      <w:r>
        <w:t>Lab Description:</w:t>
      </w:r>
    </w:p>
    <w:p w14:paraId="5E5F98C4" w14:textId="48CB9FF4" w:rsidR="005459F9" w:rsidRDefault="002A56C3" w:rsidP="005459F9">
      <w:r>
        <w:t>This lab aims</w:t>
      </w:r>
      <w:r w:rsidR="005459F9">
        <w:t xml:space="preserve"> to implement standard access lists for packet filtering in a network topology with multiple spokes. The specific objective is to allow communication between hosts on spoke </w:t>
      </w:r>
      <w:r>
        <w:t>one</w:t>
      </w:r>
      <w:r w:rsidR="005459F9">
        <w:t xml:space="preserve"> and spoke 2 </w:t>
      </w:r>
      <w:r>
        <w:t xml:space="preserve">and hosts on other spokes while preventing communication between spoke 1 and </w:t>
      </w:r>
      <w:r w:rsidR="005459F9">
        <w:t>2. The process involves creating standard access lists on Spoke-1 and Spoke-2, denying traffic from specific LAN networks</w:t>
      </w:r>
      <w:r>
        <w:t>,</w:t>
      </w:r>
      <w:r w:rsidR="005459F9">
        <w:t xml:space="preserve"> and allowing traffic from any other network. These access lists are then applied inbound on the external interfaces of the respective spokes. Testing </w:t>
      </w:r>
      <w:r>
        <w:t>ensures</w:t>
      </w:r>
      <w:r w:rsidR="005459F9">
        <w:t xml:space="preserve"> communication between other PCs on different spokes while restricting communication between Spoke-1, Spoke-2, and Spoke-4.</w:t>
      </w:r>
    </w:p>
    <w:p w14:paraId="14747218" w14:textId="77777777" w:rsidR="005459F9" w:rsidRDefault="005459F9" w:rsidP="005459F9"/>
    <w:p w14:paraId="5249C2DB" w14:textId="77777777" w:rsidR="005459F9" w:rsidRDefault="005459F9" w:rsidP="005459F9">
      <w:r>
        <w:t>Observations:</w:t>
      </w:r>
    </w:p>
    <w:p w14:paraId="22BA41EB" w14:textId="72C537FA" w:rsidR="005459F9" w:rsidRDefault="005459F9" w:rsidP="005459F9">
      <w:r>
        <w:t>Screenshots are taken to document the ACL configuration on each spoke, including ACL names, ACEs, and any filtering effects. Additionally, interface assignments for the access lists are captured. Testing involves confirming communication between specific PCs and observing the expected restrictions between Spoke-1, Spoke-2, and Spoke-4.</w:t>
      </w:r>
    </w:p>
    <w:p w14:paraId="2C4C2D50" w14:textId="77777777" w:rsidR="002A56C3" w:rsidRDefault="002A56C3" w:rsidP="005459F9"/>
    <w:p w14:paraId="38B71CF9" w14:textId="6B16AD55" w:rsidR="002A56C3" w:rsidRDefault="002A56C3" w:rsidP="005459F9">
      <w:r>
        <w:t>Screenshots:</w:t>
      </w:r>
    </w:p>
    <w:p w14:paraId="625DE776" w14:textId="2543C784" w:rsidR="00666E32" w:rsidRDefault="00666E32" w:rsidP="006C1754"/>
    <w:p w14:paraId="1D0755D1" w14:textId="4A6797AB" w:rsidR="0066624F" w:rsidRDefault="00F646D9" w:rsidP="006C1754">
      <w:r>
        <w:rPr>
          <w:noProof/>
        </w:rPr>
        <w:lastRenderedPageBreak/>
        <mc:AlternateContent>
          <mc:Choice Requires="wps">
            <w:drawing>
              <wp:anchor distT="0" distB="0" distL="114300" distR="114300" simplePos="0" relativeHeight="252176384" behindDoc="0" locked="0" layoutInCell="1" allowOverlap="1" wp14:anchorId="69216DD9" wp14:editId="54B69DC1">
                <wp:simplePos x="0" y="0"/>
                <wp:positionH relativeFrom="margin">
                  <wp:posOffset>110067</wp:posOffset>
                </wp:positionH>
                <wp:positionV relativeFrom="paragraph">
                  <wp:posOffset>4039023</wp:posOffset>
                </wp:positionV>
                <wp:extent cx="1532466" cy="145204"/>
                <wp:effectExtent l="0" t="0" r="0" b="7620"/>
                <wp:wrapNone/>
                <wp:docPr id="504655558"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1F3EF" id="Rectangle 1" o:spid="_x0000_s1026" style="position:absolute;margin-left:8.65pt;margin-top:318.05pt;width:120.65pt;height:11.45pt;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78432" behindDoc="0" locked="0" layoutInCell="1" allowOverlap="1" wp14:anchorId="16253F38" wp14:editId="7F23E4AE">
                <wp:simplePos x="0" y="0"/>
                <wp:positionH relativeFrom="margin">
                  <wp:posOffset>84667</wp:posOffset>
                </wp:positionH>
                <wp:positionV relativeFrom="paragraph">
                  <wp:posOffset>2472689</wp:posOffset>
                </wp:positionV>
                <wp:extent cx="1625600" cy="119803"/>
                <wp:effectExtent l="0" t="0" r="0" b="0"/>
                <wp:wrapNone/>
                <wp:docPr id="73169220" name="Rectangle 1"/>
                <wp:cNvGraphicFramePr/>
                <a:graphic xmlns:a="http://schemas.openxmlformats.org/drawingml/2006/main">
                  <a:graphicData uri="http://schemas.microsoft.com/office/word/2010/wordprocessingShape">
                    <wps:wsp>
                      <wps:cNvSpPr/>
                      <wps:spPr>
                        <a:xfrm>
                          <a:off x="0" y="0"/>
                          <a:ext cx="1625600" cy="11980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4FDD2" id="Rectangle 1" o:spid="_x0000_s1026" style="position:absolute;margin-left:6.65pt;margin-top:194.7pt;width:128pt;height:9.45pt;z-index:2521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80480" behindDoc="0" locked="0" layoutInCell="1" allowOverlap="1" wp14:anchorId="71E4B41C" wp14:editId="29065194">
                <wp:simplePos x="0" y="0"/>
                <wp:positionH relativeFrom="margin">
                  <wp:posOffset>101600</wp:posOffset>
                </wp:positionH>
                <wp:positionV relativeFrom="paragraph">
                  <wp:posOffset>864023</wp:posOffset>
                </wp:positionV>
                <wp:extent cx="1498600" cy="170604"/>
                <wp:effectExtent l="0" t="0" r="6350" b="1270"/>
                <wp:wrapNone/>
                <wp:docPr id="91626720" name="Rectangle 1"/>
                <wp:cNvGraphicFramePr/>
                <a:graphic xmlns:a="http://schemas.openxmlformats.org/drawingml/2006/main">
                  <a:graphicData uri="http://schemas.microsoft.com/office/word/2010/wordprocessingShape">
                    <wps:wsp>
                      <wps:cNvSpPr/>
                      <wps:spPr>
                        <a:xfrm>
                          <a:off x="0" y="0"/>
                          <a:ext cx="1498600" cy="1706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6A3CD" id="Rectangle 1" o:spid="_x0000_s1026" style="position:absolute;margin-left:8pt;margin-top:68.05pt;width:118pt;height:13.45pt;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" fillcolor="yellow" stroked="f" strokeweight="2pt">
                <v:fill opacity="35980f"/>
                <w10:wrap anchorx="margin"/>
              </v:rect>
            </w:pict>
          </mc:Fallback>
        </mc:AlternateContent>
      </w:r>
      <w:r w:rsidR="00DB2164">
        <w:rPr>
          <w:noProof/>
        </w:rPr>
        <mc:AlternateContent>
          <mc:Choice Requires="wps">
            <w:drawing>
              <wp:anchor distT="0" distB="0" distL="114300" distR="114300" simplePos="0" relativeHeight="252174336" behindDoc="0" locked="0" layoutInCell="1" allowOverlap="1" wp14:anchorId="54B14CE3" wp14:editId="0DEF3465">
                <wp:simplePos x="0" y="0"/>
                <wp:positionH relativeFrom="margin">
                  <wp:align>left</wp:align>
                </wp:positionH>
                <wp:positionV relativeFrom="paragraph">
                  <wp:posOffset>8889</wp:posOffset>
                </wp:positionV>
                <wp:extent cx="948267" cy="211243"/>
                <wp:effectExtent l="0" t="0" r="4445" b="0"/>
                <wp:wrapNone/>
                <wp:docPr id="2114598582" name="Rectangle 1"/>
                <wp:cNvGraphicFramePr/>
                <a:graphic xmlns:a="http://schemas.openxmlformats.org/drawingml/2006/main">
                  <a:graphicData uri="http://schemas.microsoft.com/office/word/2010/wordprocessingShape">
                    <wps:wsp>
                      <wps:cNvSpPr/>
                      <wps:spPr>
                        <a:xfrm>
                          <a:off x="0" y="0"/>
                          <a:ext cx="948267" cy="2112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106EE" id="Rectangle 1" o:spid="_x0000_s1026" style="position:absolute;margin-left:0;margin-top:.7pt;width:74.65pt;height:16.65pt;z-index:252174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" fillcolor="yellow" stroked="f" strokeweight="2pt">
                <v:fill opacity="35980f"/>
                <w10:wrap anchorx="margin"/>
              </v:rect>
            </w:pict>
          </mc:Fallback>
        </mc:AlternateContent>
      </w:r>
      <w:r w:rsidR="006C1754" w:rsidRPr="00CF66A6">
        <w:rPr>
          <w:noProof/>
        </w:rPr>
        <w:drawing>
          <wp:inline distT="0" distB="0" distL="0" distR="0" wp14:anchorId="60E29111" wp14:editId="5FABB517">
            <wp:extent cx="5943600" cy="5978525"/>
            <wp:effectExtent l="0" t="0" r="0" b="3175"/>
            <wp:docPr id="21468994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99483" name="Picture 1" descr="A screenshot of a computer program&#10;&#10;Description automatically generated"/>
                    <pic:cNvPicPr/>
                  </pic:nvPicPr>
                  <pic:blipFill>
                    <a:blip r:embed="rId23"/>
                    <a:stretch>
                      <a:fillRect/>
                    </a:stretch>
                  </pic:blipFill>
                  <pic:spPr>
                    <a:xfrm>
                      <a:off x="0" y="0"/>
                      <a:ext cx="5943600" cy="5978525"/>
                    </a:xfrm>
                    <a:prstGeom prst="rect">
                      <a:avLst/>
                    </a:prstGeom>
                  </pic:spPr>
                </pic:pic>
              </a:graphicData>
            </a:graphic>
          </wp:inline>
        </w:drawing>
      </w:r>
    </w:p>
    <w:p w14:paraId="14804257" w14:textId="0CA7828E" w:rsidR="00A57519" w:rsidRDefault="00A57519" w:rsidP="00A57519">
      <w:r>
        <w:t xml:space="preserve">Figure 2: </w:t>
      </w:r>
      <w:r w:rsidR="00CD4B3E">
        <w:t xml:space="preserve">PC1 </w:t>
      </w:r>
      <w:r w:rsidR="000F48FE">
        <w:t xml:space="preserve">pinging </w:t>
      </w:r>
      <w:r w:rsidR="000F48FE" w:rsidRPr="000F48FE">
        <w:t xml:space="preserve">the </w:t>
      </w:r>
      <w:r w:rsidR="00CB4404">
        <w:t>PCs</w:t>
      </w:r>
      <w:r w:rsidR="000F48FE" w:rsidRPr="000F48FE">
        <w:t xml:space="preserve"> on Spoke-1, Spoke-2, and Spoke-4</w:t>
      </w:r>
      <w:r w:rsidR="000F48FE">
        <w:t>.</w:t>
      </w:r>
    </w:p>
    <w:p w14:paraId="63F05A9E" w14:textId="0C156D41" w:rsidR="00314F60" w:rsidRDefault="00A57519" w:rsidP="00A57519">
      <w:r>
        <w:t xml:space="preserve">This figure encompasses screenshots capturing the </w:t>
      </w:r>
      <w:r w:rsidR="00CD4B3E" w:rsidRPr="00CD4B3E">
        <w:t xml:space="preserve">PC's ability to communicate with all others </w:t>
      </w:r>
      <w:r w:rsidR="000F48FE" w:rsidRPr="00CD4B3E">
        <w:t>demonstrated</w:t>
      </w:r>
      <w:r w:rsidR="00CD4B3E" w:rsidRPr="00CD4B3E">
        <w:t>, showcasing the successful implementation of the initial setup.</w:t>
      </w:r>
    </w:p>
    <w:p w14:paraId="6F45BC9E" w14:textId="77777777" w:rsidR="006C1754" w:rsidRDefault="006C1754" w:rsidP="006C1754"/>
    <w:p w14:paraId="6161FA20" w14:textId="4D3800D8" w:rsidR="006C1754" w:rsidRDefault="00AE5D73" w:rsidP="006C1754">
      <w:r>
        <w:rPr>
          <w:noProof/>
        </w:rPr>
        <w:lastRenderedPageBreak/>
        <mc:AlternateContent>
          <mc:Choice Requires="wps">
            <w:drawing>
              <wp:anchor distT="0" distB="0" distL="114300" distR="114300" simplePos="0" relativeHeight="252184576" behindDoc="0" locked="0" layoutInCell="1" allowOverlap="1" wp14:anchorId="7A0EF3E1" wp14:editId="5D174A26">
                <wp:simplePos x="0" y="0"/>
                <wp:positionH relativeFrom="margin">
                  <wp:posOffset>160867</wp:posOffset>
                </wp:positionH>
                <wp:positionV relativeFrom="paragraph">
                  <wp:posOffset>1075267</wp:posOffset>
                </wp:positionV>
                <wp:extent cx="1532466" cy="145204"/>
                <wp:effectExtent l="0" t="0" r="0" b="7620"/>
                <wp:wrapNone/>
                <wp:docPr id="600345312"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824BD" id="Rectangle 1" o:spid="_x0000_s1026" style="position:absolute;margin-left:12.65pt;margin-top:84.65pt;width:120.65pt;height:11.45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86624" behindDoc="0" locked="0" layoutInCell="1" allowOverlap="1" wp14:anchorId="6C85120E" wp14:editId="313AAEA1">
                <wp:simplePos x="0" y="0"/>
                <wp:positionH relativeFrom="margin">
                  <wp:posOffset>160867</wp:posOffset>
                </wp:positionH>
                <wp:positionV relativeFrom="paragraph">
                  <wp:posOffset>2607733</wp:posOffset>
                </wp:positionV>
                <wp:extent cx="1532466" cy="145204"/>
                <wp:effectExtent l="0" t="0" r="0" b="7620"/>
                <wp:wrapNone/>
                <wp:docPr id="10647729"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FCB34" id="Rectangle 1" o:spid="_x0000_s1026" style="position:absolute;margin-left:12.65pt;margin-top:205.35pt;width:120.65pt;height:11.45pt;z-index:25218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88672" behindDoc="0" locked="0" layoutInCell="1" allowOverlap="1" wp14:anchorId="72867D61" wp14:editId="12BA0D4E">
                <wp:simplePos x="0" y="0"/>
                <wp:positionH relativeFrom="margin">
                  <wp:posOffset>152400</wp:posOffset>
                </wp:positionH>
                <wp:positionV relativeFrom="paragraph">
                  <wp:posOffset>4148666</wp:posOffset>
                </wp:positionV>
                <wp:extent cx="1532466" cy="145204"/>
                <wp:effectExtent l="0" t="0" r="0" b="7620"/>
                <wp:wrapNone/>
                <wp:docPr id="102377912"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DBFC" id="Rectangle 1" o:spid="_x0000_s1026" style="position:absolute;margin-left:12pt;margin-top:326.65pt;width:120.65pt;height:11.45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" fillcolor="yellow" stroked="f" strokeweight="2pt">
                <v:fill opacity="35980f"/>
                <w10:wrap anchorx="margin"/>
              </v:rect>
            </w:pict>
          </mc:Fallback>
        </mc:AlternateContent>
      </w:r>
      <w:r w:rsidR="006C1754" w:rsidRPr="006501D3">
        <w:rPr>
          <w:noProof/>
        </w:rPr>
        <w:drawing>
          <wp:inline distT="0" distB="0" distL="0" distR="0" wp14:anchorId="3ED430F6" wp14:editId="342A6FE0">
            <wp:extent cx="5943600" cy="5888355"/>
            <wp:effectExtent l="0" t="0" r="0" b="0"/>
            <wp:docPr id="2046404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04379" name="Picture 1" descr="A screenshot of a computer program&#10;&#10;Description automatically generated"/>
                    <pic:cNvPicPr/>
                  </pic:nvPicPr>
                  <pic:blipFill>
                    <a:blip r:embed="rId24"/>
                    <a:stretch>
                      <a:fillRect/>
                    </a:stretch>
                  </pic:blipFill>
                  <pic:spPr>
                    <a:xfrm>
                      <a:off x="0" y="0"/>
                      <a:ext cx="5943600" cy="5888355"/>
                    </a:xfrm>
                    <a:prstGeom prst="rect">
                      <a:avLst/>
                    </a:prstGeom>
                  </pic:spPr>
                </pic:pic>
              </a:graphicData>
            </a:graphic>
          </wp:inline>
        </w:drawing>
      </w:r>
      <w:r>
        <w:rPr>
          <w:noProof/>
        </w:rPr>
        <mc:AlternateContent>
          <mc:Choice Requires="wps">
            <w:drawing>
              <wp:anchor distT="0" distB="0" distL="114300" distR="114300" simplePos="0" relativeHeight="252182528" behindDoc="0" locked="0" layoutInCell="1" allowOverlap="1" wp14:anchorId="772B8667" wp14:editId="5BD02590">
                <wp:simplePos x="0" y="0"/>
                <wp:positionH relativeFrom="margin">
                  <wp:posOffset>0</wp:posOffset>
                </wp:positionH>
                <wp:positionV relativeFrom="paragraph">
                  <wp:posOffset>0</wp:posOffset>
                </wp:positionV>
                <wp:extent cx="948267" cy="211243"/>
                <wp:effectExtent l="0" t="0" r="4445" b="0"/>
                <wp:wrapNone/>
                <wp:docPr id="2009899952" name="Rectangle 1"/>
                <wp:cNvGraphicFramePr/>
                <a:graphic xmlns:a="http://schemas.openxmlformats.org/drawingml/2006/main">
                  <a:graphicData uri="http://schemas.microsoft.com/office/word/2010/wordprocessingShape">
                    <wps:wsp>
                      <wps:cNvSpPr/>
                      <wps:spPr>
                        <a:xfrm>
                          <a:off x="0" y="0"/>
                          <a:ext cx="948267" cy="2112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E268" id="Rectangle 1" o:spid="_x0000_s1026" style="position:absolute;margin-left:0;margin-top:0;width:74.65pt;height:16.65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" fillcolor="yellow" stroked="f" strokeweight="2pt">
                <v:fill opacity="35980f"/>
                <w10:wrap anchorx="margin"/>
              </v:rect>
            </w:pict>
          </mc:Fallback>
        </mc:AlternateContent>
      </w:r>
    </w:p>
    <w:p w14:paraId="2B4D4B63" w14:textId="1B73099D" w:rsidR="000B0D61" w:rsidRDefault="000B0D61" w:rsidP="000B0D61">
      <w:r>
        <w:t xml:space="preserve">Figure 2.1: PC2 pinging </w:t>
      </w:r>
      <w:r w:rsidRPr="000F48FE">
        <w:t xml:space="preserve">the </w:t>
      </w:r>
      <w:r w:rsidR="00CB4404">
        <w:t>PCs</w:t>
      </w:r>
      <w:r w:rsidRPr="000F48FE">
        <w:t xml:space="preserve"> on Spoke-1, Spoke-2, and Spoke-4</w:t>
      </w:r>
      <w:r>
        <w:t>.</w:t>
      </w:r>
    </w:p>
    <w:p w14:paraId="4F51D601" w14:textId="77777777" w:rsidR="000B0D61" w:rsidRDefault="000B0D61" w:rsidP="000B0D61">
      <w:r>
        <w:t xml:space="preserve">This figure encompasses screenshots capturing the </w:t>
      </w:r>
      <w:r w:rsidRPr="00CD4B3E">
        <w:t>PC's ability to communicate with all others demonstrated, showcasing the successful implementation of the initial setup.</w:t>
      </w:r>
    </w:p>
    <w:p w14:paraId="615F97BE" w14:textId="77777777" w:rsidR="000B0D61" w:rsidRDefault="000B0D61" w:rsidP="006C1754"/>
    <w:p w14:paraId="06C579DE" w14:textId="77777777" w:rsidR="006C1754" w:rsidRDefault="006C1754" w:rsidP="006C1754"/>
    <w:p w14:paraId="60E0DDC3" w14:textId="77A11F1A" w:rsidR="006C1754" w:rsidRDefault="00AE5D73" w:rsidP="006C1754">
      <w:r>
        <w:rPr>
          <w:noProof/>
        </w:rPr>
        <w:lastRenderedPageBreak/>
        <mc:AlternateContent>
          <mc:Choice Requires="wps">
            <w:drawing>
              <wp:anchor distT="0" distB="0" distL="114300" distR="114300" simplePos="0" relativeHeight="252190720" behindDoc="0" locked="0" layoutInCell="1" allowOverlap="1" wp14:anchorId="2D51B7E5" wp14:editId="7B331ED4">
                <wp:simplePos x="0" y="0"/>
                <wp:positionH relativeFrom="margin">
                  <wp:align>left</wp:align>
                </wp:positionH>
                <wp:positionV relativeFrom="paragraph">
                  <wp:posOffset>-1</wp:posOffset>
                </wp:positionV>
                <wp:extent cx="1532255" cy="211667"/>
                <wp:effectExtent l="0" t="0" r="0" b="0"/>
                <wp:wrapNone/>
                <wp:docPr id="1089680805" name="Rectangle 1"/>
                <wp:cNvGraphicFramePr/>
                <a:graphic xmlns:a="http://schemas.openxmlformats.org/drawingml/2006/main">
                  <a:graphicData uri="http://schemas.microsoft.com/office/word/2010/wordprocessingShape">
                    <wps:wsp>
                      <wps:cNvSpPr/>
                      <wps:spPr>
                        <a:xfrm>
                          <a:off x="0" y="0"/>
                          <a:ext cx="1532255" cy="2116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EEBF9" id="Rectangle 1" o:spid="_x0000_s1026" style="position:absolute;margin-left:0;margin-top:0;width:120.65pt;height:16.65pt;z-index:252190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92768" behindDoc="0" locked="0" layoutInCell="1" allowOverlap="1" wp14:anchorId="7B76EBB2" wp14:editId="2660916C">
                <wp:simplePos x="0" y="0"/>
                <wp:positionH relativeFrom="margin">
                  <wp:posOffset>127000</wp:posOffset>
                </wp:positionH>
                <wp:positionV relativeFrom="paragraph">
                  <wp:posOffset>973666</wp:posOffset>
                </wp:positionV>
                <wp:extent cx="1532466" cy="145204"/>
                <wp:effectExtent l="0" t="0" r="0" b="7620"/>
                <wp:wrapNone/>
                <wp:docPr id="155727150"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5B1C9" id="Rectangle 1" o:spid="_x0000_s1026" style="position:absolute;margin-left:10pt;margin-top:76.65pt;width:120.65pt;height:11.45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94816" behindDoc="0" locked="0" layoutInCell="1" allowOverlap="1" wp14:anchorId="56B4DFD9" wp14:editId="104C2B27">
                <wp:simplePos x="0" y="0"/>
                <wp:positionH relativeFrom="margin">
                  <wp:posOffset>59267</wp:posOffset>
                </wp:positionH>
                <wp:positionV relativeFrom="paragraph">
                  <wp:posOffset>2523067</wp:posOffset>
                </wp:positionV>
                <wp:extent cx="1532466" cy="145204"/>
                <wp:effectExtent l="0" t="0" r="0" b="7620"/>
                <wp:wrapNone/>
                <wp:docPr id="1536823547"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285B" id="Rectangle 1" o:spid="_x0000_s1026" style="position:absolute;margin-left:4.65pt;margin-top:198.65pt;width:120.65pt;height:11.45pt;z-index:25219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196864" behindDoc="0" locked="0" layoutInCell="1" allowOverlap="1" wp14:anchorId="014FA34C" wp14:editId="7BF76579">
                <wp:simplePos x="0" y="0"/>
                <wp:positionH relativeFrom="margin">
                  <wp:posOffset>59267</wp:posOffset>
                </wp:positionH>
                <wp:positionV relativeFrom="paragraph">
                  <wp:posOffset>4089400</wp:posOffset>
                </wp:positionV>
                <wp:extent cx="1532466" cy="145204"/>
                <wp:effectExtent l="0" t="0" r="0" b="7620"/>
                <wp:wrapNone/>
                <wp:docPr id="1925850817"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54850" id="Rectangle 1" o:spid="_x0000_s1026" style="position:absolute;margin-left:4.65pt;margin-top:322pt;width:120.65pt;height:11.45pt;z-index:25219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" fillcolor="yellow" stroked="f" strokeweight="2pt">
                <v:fill opacity="35980f"/>
                <w10:wrap anchorx="margin"/>
              </v:rect>
            </w:pict>
          </mc:Fallback>
        </mc:AlternateContent>
      </w:r>
      <w:r w:rsidR="006C1754" w:rsidRPr="00885A1A">
        <w:rPr>
          <w:noProof/>
        </w:rPr>
        <w:drawing>
          <wp:inline distT="0" distB="0" distL="0" distR="0" wp14:anchorId="297A6C60" wp14:editId="794311F8">
            <wp:extent cx="5943600" cy="5894705"/>
            <wp:effectExtent l="0" t="0" r="0" b="0"/>
            <wp:docPr id="155385784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7844" name="Picture 1" descr="A computer screen shot of a computer program&#10;&#10;Description automatically generated"/>
                    <pic:cNvPicPr/>
                  </pic:nvPicPr>
                  <pic:blipFill>
                    <a:blip r:embed="rId25"/>
                    <a:stretch>
                      <a:fillRect/>
                    </a:stretch>
                  </pic:blipFill>
                  <pic:spPr>
                    <a:xfrm>
                      <a:off x="0" y="0"/>
                      <a:ext cx="5943600" cy="5894705"/>
                    </a:xfrm>
                    <a:prstGeom prst="rect">
                      <a:avLst/>
                    </a:prstGeom>
                  </pic:spPr>
                </pic:pic>
              </a:graphicData>
            </a:graphic>
          </wp:inline>
        </w:drawing>
      </w:r>
    </w:p>
    <w:p w14:paraId="40A6C742" w14:textId="15D8FFEE" w:rsidR="000B0D61" w:rsidRDefault="000B0D61" w:rsidP="000B0D61">
      <w:r>
        <w:t xml:space="preserve">Figure 2.2: PC4 pinging </w:t>
      </w:r>
      <w:r w:rsidRPr="000F48FE">
        <w:t xml:space="preserve">the </w:t>
      </w:r>
      <w:r w:rsidR="00731626">
        <w:t>PCs</w:t>
      </w:r>
      <w:r w:rsidRPr="000F48FE">
        <w:t xml:space="preserve"> on Spoke-1, Spoke-2, and Spoke-4</w:t>
      </w:r>
      <w:r>
        <w:t>.</w:t>
      </w:r>
    </w:p>
    <w:p w14:paraId="5936FF4C" w14:textId="77777777" w:rsidR="000B0D61" w:rsidRDefault="000B0D61" w:rsidP="000B0D61">
      <w:r>
        <w:t xml:space="preserve">This figure encompasses screenshots capturing the </w:t>
      </w:r>
      <w:r w:rsidRPr="00CD4B3E">
        <w:t>PC's ability to communicate with all others demonstrated, showcasing the successful implementation of the initial setup.</w:t>
      </w:r>
    </w:p>
    <w:p w14:paraId="415DA599" w14:textId="77777777" w:rsidR="000B0D61" w:rsidRDefault="000B0D61" w:rsidP="006C1754"/>
    <w:p w14:paraId="2DA870CF" w14:textId="77777777" w:rsidR="006C1754" w:rsidRDefault="006C1754" w:rsidP="006C1754"/>
    <w:p w14:paraId="31FC8F6A" w14:textId="77777777" w:rsidR="006C1754" w:rsidRDefault="006C1754" w:rsidP="006C1754"/>
    <w:p w14:paraId="1C914F2E" w14:textId="77777777" w:rsidR="006C1754" w:rsidRDefault="006C1754" w:rsidP="006C1754"/>
    <w:p w14:paraId="0D9767D0" w14:textId="4236D040" w:rsidR="006C1754" w:rsidRDefault="00CB1C20" w:rsidP="006C1754">
      <w:r>
        <w:rPr>
          <w:noProof/>
        </w:rPr>
        <w:lastRenderedPageBreak/>
        <mc:AlternateContent>
          <mc:Choice Requires="wps">
            <w:drawing>
              <wp:anchor distT="0" distB="0" distL="114300" distR="114300" simplePos="0" relativeHeight="252198912" behindDoc="0" locked="0" layoutInCell="1" allowOverlap="1" wp14:anchorId="7B8E81B0" wp14:editId="2282E5E0">
                <wp:simplePos x="0" y="0"/>
                <wp:positionH relativeFrom="margin">
                  <wp:align>left</wp:align>
                </wp:positionH>
                <wp:positionV relativeFrom="paragraph">
                  <wp:posOffset>-1</wp:posOffset>
                </wp:positionV>
                <wp:extent cx="1075267" cy="211667"/>
                <wp:effectExtent l="0" t="0" r="0" b="0"/>
                <wp:wrapNone/>
                <wp:docPr id="474486278" name="Rectangle 1"/>
                <wp:cNvGraphicFramePr/>
                <a:graphic xmlns:a="http://schemas.openxmlformats.org/drawingml/2006/main">
                  <a:graphicData uri="http://schemas.microsoft.com/office/word/2010/wordprocessingShape">
                    <wps:wsp>
                      <wps:cNvSpPr/>
                      <wps:spPr>
                        <a:xfrm>
                          <a:off x="0" y="0"/>
                          <a:ext cx="1075267" cy="2116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D718" id="Rectangle 1" o:spid="_x0000_s1026" style="position:absolute;margin-left:0;margin-top:0;width:84.65pt;height:16.65pt;z-index:252198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00960" behindDoc="0" locked="0" layoutInCell="1" allowOverlap="1" wp14:anchorId="3E5F2EF6" wp14:editId="29A817A3">
                <wp:simplePos x="0" y="0"/>
                <wp:positionH relativeFrom="margin">
                  <wp:posOffset>118533</wp:posOffset>
                </wp:positionH>
                <wp:positionV relativeFrom="paragraph">
                  <wp:posOffset>880534</wp:posOffset>
                </wp:positionV>
                <wp:extent cx="1532466" cy="145204"/>
                <wp:effectExtent l="0" t="0" r="0" b="7620"/>
                <wp:wrapNone/>
                <wp:docPr id="481174217"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1D91B" id="Rectangle 1" o:spid="_x0000_s1026" style="position:absolute;margin-left:9.35pt;margin-top:69.35pt;width:120.65pt;height:11.45pt;z-index:25220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03008" behindDoc="0" locked="0" layoutInCell="1" allowOverlap="1" wp14:anchorId="291665E0" wp14:editId="2034D2CE">
                <wp:simplePos x="0" y="0"/>
                <wp:positionH relativeFrom="margin">
                  <wp:posOffset>93134</wp:posOffset>
                </wp:positionH>
                <wp:positionV relativeFrom="paragraph">
                  <wp:posOffset>2184400</wp:posOffset>
                </wp:positionV>
                <wp:extent cx="1532466" cy="145204"/>
                <wp:effectExtent l="0" t="0" r="0" b="7620"/>
                <wp:wrapNone/>
                <wp:docPr id="22648297"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DA9AB" id="Rectangle 1" o:spid="_x0000_s1026" style="position:absolute;margin-left:7.35pt;margin-top:172pt;width:120.65pt;height:11.45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05056" behindDoc="0" locked="0" layoutInCell="1" allowOverlap="1" wp14:anchorId="348CFE3B" wp14:editId="01710EA3">
                <wp:simplePos x="0" y="0"/>
                <wp:positionH relativeFrom="margin">
                  <wp:posOffset>152400</wp:posOffset>
                </wp:positionH>
                <wp:positionV relativeFrom="paragraph">
                  <wp:posOffset>3505200</wp:posOffset>
                </wp:positionV>
                <wp:extent cx="1532466" cy="145204"/>
                <wp:effectExtent l="0" t="0" r="0" b="7620"/>
                <wp:wrapNone/>
                <wp:docPr id="1502829665"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3843B" id="Rectangle 1" o:spid="_x0000_s1026" style="position:absolute;margin-left:12pt;margin-top:276pt;width:120.65pt;height:11.45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" fillcolor="yellow" stroked="f" strokeweight="2pt">
                <v:fill opacity="35980f"/>
                <w10:wrap anchorx="margin"/>
              </v:rect>
            </w:pict>
          </mc:Fallback>
        </mc:AlternateContent>
      </w:r>
      <w:r w:rsidR="006C1754" w:rsidRPr="0045501B">
        <w:rPr>
          <w:noProof/>
        </w:rPr>
        <w:drawing>
          <wp:inline distT="0" distB="0" distL="0" distR="0" wp14:anchorId="041AE9D0" wp14:editId="0F31DB2B">
            <wp:extent cx="5943600" cy="5317490"/>
            <wp:effectExtent l="0" t="0" r="0" b="0"/>
            <wp:docPr id="1917013280" name="Picture 1"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13280" name="Picture 1" descr="A computer screen shot of a black and white screen&#10;&#10;Description automatically generated"/>
                    <pic:cNvPicPr/>
                  </pic:nvPicPr>
                  <pic:blipFill>
                    <a:blip r:embed="rId26"/>
                    <a:stretch>
                      <a:fillRect/>
                    </a:stretch>
                  </pic:blipFill>
                  <pic:spPr>
                    <a:xfrm>
                      <a:off x="0" y="0"/>
                      <a:ext cx="5943600" cy="5317490"/>
                    </a:xfrm>
                    <a:prstGeom prst="rect">
                      <a:avLst/>
                    </a:prstGeom>
                  </pic:spPr>
                </pic:pic>
              </a:graphicData>
            </a:graphic>
          </wp:inline>
        </w:drawing>
      </w:r>
    </w:p>
    <w:p w14:paraId="3535BE73" w14:textId="7EB51D5C" w:rsidR="00EA637D" w:rsidRDefault="00EA637D" w:rsidP="00EA637D">
      <w:r>
        <w:t xml:space="preserve">Figure </w:t>
      </w:r>
      <w:r w:rsidR="005C6F1F">
        <w:t>3</w:t>
      </w:r>
      <w:r>
        <w:t xml:space="preserve">: PC1 pinging </w:t>
      </w:r>
      <w:r w:rsidRPr="000F48FE">
        <w:t xml:space="preserve">the </w:t>
      </w:r>
      <w:r w:rsidR="00731626">
        <w:t>PCs</w:t>
      </w:r>
      <w:r w:rsidRPr="000F48FE">
        <w:t xml:space="preserve"> on Spoke-1, Spoke-2, and Spoke-4</w:t>
      </w:r>
      <w:r>
        <w:t xml:space="preserve"> after </w:t>
      </w:r>
      <w:r w:rsidR="00731626">
        <w:t xml:space="preserve">the </w:t>
      </w:r>
      <w:r>
        <w:t>“no permit any”</w:t>
      </w:r>
      <w:r w:rsidR="005C6F1F">
        <w:t xml:space="preserve"> command</w:t>
      </w:r>
      <w:r>
        <w:t>.</w:t>
      </w:r>
    </w:p>
    <w:p w14:paraId="69D818D7" w14:textId="57F9964E" w:rsidR="00EA637D" w:rsidRDefault="00EA637D" w:rsidP="00EA637D">
      <w:r>
        <w:t xml:space="preserve">This figure encompasses screenshots capturing the </w:t>
      </w:r>
      <w:r w:rsidRPr="00CD4B3E">
        <w:t xml:space="preserve">PC's </w:t>
      </w:r>
      <w:r>
        <w:t>dis</w:t>
      </w:r>
      <w:r w:rsidRPr="00CD4B3E">
        <w:t>ability to communicate with all others demonstrated.</w:t>
      </w:r>
    </w:p>
    <w:p w14:paraId="3B653883" w14:textId="77777777" w:rsidR="00EA637D" w:rsidRDefault="00EA637D" w:rsidP="006C1754"/>
    <w:p w14:paraId="62AE5FAD" w14:textId="77777777" w:rsidR="00EA637D" w:rsidRDefault="00EA637D" w:rsidP="006C1754"/>
    <w:p w14:paraId="047650B6" w14:textId="77777777" w:rsidR="006C1754" w:rsidRDefault="006C1754" w:rsidP="006C1754"/>
    <w:p w14:paraId="4A0307CB" w14:textId="5943EB33" w:rsidR="006C1754" w:rsidRDefault="00CB1C20" w:rsidP="006C1754">
      <w:r>
        <w:rPr>
          <w:noProof/>
        </w:rPr>
        <w:lastRenderedPageBreak/>
        <mc:AlternateContent>
          <mc:Choice Requires="wps">
            <w:drawing>
              <wp:anchor distT="0" distB="0" distL="114300" distR="114300" simplePos="0" relativeHeight="252207104" behindDoc="0" locked="0" layoutInCell="1" allowOverlap="1" wp14:anchorId="70247B47" wp14:editId="7E6EBCEC">
                <wp:simplePos x="0" y="0"/>
                <wp:positionH relativeFrom="margin">
                  <wp:align>left</wp:align>
                </wp:positionH>
                <wp:positionV relativeFrom="paragraph">
                  <wp:posOffset>0</wp:posOffset>
                </wp:positionV>
                <wp:extent cx="982133" cy="219922"/>
                <wp:effectExtent l="0" t="0" r="8890" b="8890"/>
                <wp:wrapNone/>
                <wp:docPr id="1590156294" name="Rectangle 1"/>
                <wp:cNvGraphicFramePr/>
                <a:graphic xmlns:a="http://schemas.openxmlformats.org/drawingml/2006/main">
                  <a:graphicData uri="http://schemas.microsoft.com/office/word/2010/wordprocessingShape">
                    <wps:wsp>
                      <wps:cNvSpPr/>
                      <wps:spPr>
                        <a:xfrm>
                          <a:off x="0" y="0"/>
                          <a:ext cx="982133" cy="219922"/>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7F80B" id="Rectangle 1" o:spid="_x0000_s1026" style="position:absolute;margin-left:0;margin-top:0;width:77.35pt;height:17.3pt;z-index:252207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09152" behindDoc="0" locked="0" layoutInCell="1" allowOverlap="1" wp14:anchorId="508AD8AB" wp14:editId="59412648">
                <wp:simplePos x="0" y="0"/>
                <wp:positionH relativeFrom="margin">
                  <wp:posOffset>135467</wp:posOffset>
                </wp:positionH>
                <wp:positionV relativeFrom="paragraph">
                  <wp:posOffset>905933</wp:posOffset>
                </wp:positionV>
                <wp:extent cx="1532466" cy="145204"/>
                <wp:effectExtent l="0" t="0" r="0" b="7620"/>
                <wp:wrapNone/>
                <wp:docPr id="212825239"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A6B69" id="Rectangle 1" o:spid="_x0000_s1026" style="position:absolute;margin-left:10.65pt;margin-top:71.35pt;width:120.65pt;height:11.45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11200" behindDoc="0" locked="0" layoutInCell="1" allowOverlap="1" wp14:anchorId="1C95217B" wp14:editId="5AFE3E9A">
                <wp:simplePos x="0" y="0"/>
                <wp:positionH relativeFrom="margin">
                  <wp:posOffset>160867</wp:posOffset>
                </wp:positionH>
                <wp:positionV relativeFrom="paragraph">
                  <wp:posOffset>2252133</wp:posOffset>
                </wp:positionV>
                <wp:extent cx="1532466" cy="145204"/>
                <wp:effectExtent l="0" t="0" r="0" b="7620"/>
                <wp:wrapNone/>
                <wp:docPr id="531685801"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E66CA" id="Rectangle 1" o:spid="_x0000_s1026" style="position:absolute;margin-left:12.65pt;margin-top:177.35pt;width:120.65pt;height:11.45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13248" behindDoc="0" locked="0" layoutInCell="1" allowOverlap="1" wp14:anchorId="3A0A877A" wp14:editId="62B41068">
                <wp:simplePos x="0" y="0"/>
                <wp:positionH relativeFrom="margin">
                  <wp:posOffset>110067</wp:posOffset>
                </wp:positionH>
                <wp:positionV relativeFrom="paragraph">
                  <wp:posOffset>3564467</wp:posOffset>
                </wp:positionV>
                <wp:extent cx="1532466" cy="145204"/>
                <wp:effectExtent l="0" t="0" r="0" b="7620"/>
                <wp:wrapNone/>
                <wp:docPr id="1813330209"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E7A69" id="Rectangle 1" o:spid="_x0000_s1026" style="position:absolute;margin-left:8.65pt;margin-top:280.65pt;width:120.65pt;height:11.45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" fillcolor="yellow" stroked="f" strokeweight="2pt">
                <v:fill opacity="35980f"/>
                <w10:wrap anchorx="margin"/>
              </v:rect>
            </w:pict>
          </mc:Fallback>
        </mc:AlternateContent>
      </w:r>
      <w:r w:rsidR="006C1754" w:rsidRPr="00F6742E">
        <w:rPr>
          <w:noProof/>
        </w:rPr>
        <w:drawing>
          <wp:inline distT="0" distB="0" distL="0" distR="0" wp14:anchorId="6D0FF05A" wp14:editId="01A21218">
            <wp:extent cx="5943600" cy="5546090"/>
            <wp:effectExtent l="0" t="0" r="0" b="0"/>
            <wp:docPr id="3891797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9741" name="Picture 1" descr="A computer screen shot of a program&#10;&#10;Description automatically generated"/>
                    <pic:cNvPicPr/>
                  </pic:nvPicPr>
                  <pic:blipFill>
                    <a:blip r:embed="rId27"/>
                    <a:stretch>
                      <a:fillRect/>
                    </a:stretch>
                  </pic:blipFill>
                  <pic:spPr>
                    <a:xfrm>
                      <a:off x="0" y="0"/>
                      <a:ext cx="5943600" cy="5546090"/>
                    </a:xfrm>
                    <a:prstGeom prst="rect">
                      <a:avLst/>
                    </a:prstGeom>
                  </pic:spPr>
                </pic:pic>
              </a:graphicData>
            </a:graphic>
          </wp:inline>
        </w:drawing>
      </w:r>
    </w:p>
    <w:p w14:paraId="21019D50" w14:textId="7FFCBB8C" w:rsidR="005C6F1F" w:rsidRDefault="005C6F1F" w:rsidP="005C6F1F">
      <w:r>
        <w:t xml:space="preserve">Figure 3.1: PC2 pinging </w:t>
      </w:r>
      <w:r w:rsidRPr="000F48FE">
        <w:t xml:space="preserve">the </w:t>
      </w:r>
      <w:r w:rsidR="00731626">
        <w:t>PCs</w:t>
      </w:r>
      <w:r w:rsidRPr="000F48FE">
        <w:t xml:space="preserve"> on Spoke-1, Spoke-2, and Spoke-4</w:t>
      </w:r>
      <w:r>
        <w:t xml:space="preserve"> after </w:t>
      </w:r>
      <w:r w:rsidR="00731626">
        <w:t xml:space="preserve">the </w:t>
      </w:r>
      <w:r>
        <w:t>“no permit any” command.</w:t>
      </w:r>
    </w:p>
    <w:p w14:paraId="55FCC201" w14:textId="77777777" w:rsidR="005C6F1F" w:rsidRDefault="005C6F1F" w:rsidP="005C6F1F">
      <w:r>
        <w:t xml:space="preserve">This figure encompasses screenshots capturing the </w:t>
      </w:r>
      <w:r w:rsidRPr="00CD4B3E">
        <w:t xml:space="preserve">PC's </w:t>
      </w:r>
      <w:r>
        <w:t>dis</w:t>
      </w:r>
      <w:r w:rsidRPr="00CD4B3E">
        <w:t>ability to communicate with all others demonstrated.</w:t>
      </w:r>
    </w:p>
    <w:p w14:paraId="32D49916" w14:textId="77777777" w:rsidR="005C6F1F" w:rsidRDefault="005C6F1F" w:rsidP="006C1754"/>
    <w:p w14:paraId="714EE0FE" w14:textId="77777777" w:rsidR="006C1754" w:rsidRDefault="006C1754" w:rsidP="006C1754"/>
    <w:p w14:paraId="7A1A5FD7" w14:textId="36219ABE" w:rsidR="006C1754" w:rsidRDefault="00CB1C20" w:rsidP="006C1754">
      <w:r>
        <w:rPr>
          <w:noProof/>
        </w:rPr>
        <w:lastRenderedPageBreak/>
        <mc:AlternateContent>
          <mc:Choice Requires="wps">
            <w:drawing>
              <wp:anchor distT="0" distB="0" distL="114300" distR="114300" simplePos="0" relativeHeight="252215296" behindDoc="0" locked="0" layoutInCell="1" allowOverlap="1" wp14:anchorId="7293566A" wp14:editId="3EB067E3">
                <wp:simplePos x="0" y="0"/>
                <wp:positionH relativeFrom="margin">
                  <wp:align>left</wp:align>
                </wp:positionH>
                <wp:positionV relativeFrom="paragraph">
                  <wp:posOffset>0</wp:posOffset>
                </wp:positionV>
                <wp:extent cx="1041400" cy="237067"/>
                <wp:effectExtent l="0" t="0" r="6350" b="0"/>
                <wp:wrapNone/>
                <wp:docPr id="495758484" name="Rectangle 1"/>
                <wp:cNvGraphicFramePr/>
                <a:graphic xmlns:a="http://schemas.openxmlformats.org/drawingml/2006/main">
                  <a:graphicData uri="http://schemas.microsoft.com/office/word/2010/wordprocessingShape">
                    <wps:wsp>
                      <wps:cNvSpPr/>
                      <wps:spPr>
                        <a:xfrm>
                          <a:off x="0" y="0"/>
                          <a:ext cx="1041400" cy="2370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8759D" id="Rectangle 1" o:spid="_x0000_s1026" style="position:absolute;margin-left:0;margin-top:0;width:82pt;height:18.65pt;z-index:252215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17344" behindDoc="0" locked="0" layoutInCell="1" allowOverlap="1" wp14:anchorId="770B030E" wp14:editId="4860B88A">
                <wp:simplePos x="0" y="0"/>
                <wp:positionH relativeFrom="margin">
                  <wp:posOffset>152400</wp:posOffset>
                </wp:positionH>
                <wp:positionV relativeFrom="paragraph">
                  <wp:posOffset>889000</wp:posOffset>
                </wp:positionV>
                <wp:extent cx="1532466" cy="145204"/>
                <wp:effectExtent l="0" t="0" r="0" b="7620"/>
                <wp:wrapNone/>
                <wp:docPr id="1604237696"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51A8F" id="Rectangle 1" o:spid="_x0000_s1026" style="position:absolute;margin-left:12pt;margin-top:70pt;width:120.65pt;height:11.45pt;z-index:25221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19392" behindDoc="0" locked="0" layoutInCell="1" allowOverlap="1" wp14:anchorId="2FE0E00B" wp14:editId="25523C42">
                <wp:simplePos x="0" y="0"/>
                <wp:positionH relativeFrom="margin">
                  <wp:posOffset>186266</wp:posOffset>
                </wp:positionH>
                <wp:positionV relativeFrom="paragraph">
                  <wp:posOffset>2192867</wp:posOffset>
                </wp:positionV>
                <wp:extent cx="1532466" cy="145204"/>
                <wp:effectExtent l="0" t="0" r="0" b="7620"/>
                <wp:wrapNone/>
                <wp:docPr id="1304951489"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00C17" id="Rectangle 1" o:spid="_x0000_s1026" style="position:absolute;margin-left:14.65pt;margin-top:172.65pt;width:120.65pt;height:11.45pt;z-index:25221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21440" behindDoc="0" locked="0" layoutInCell="1" allowOverlap="1" wp14:anchorId="4F126739" wp14:editId="5E9CA9A2">
                <wp:simplePos x="0" y="0"/>
                <wp:positionH relativeFrom="margin">
                  <wp:posOffset>127000</wp:posOffset>
                </wp:positionH>
                <wp:positionV relativeFrom="paragraph">
                  <wp:posOffset>3530600</wp:posOffset>
                </wp:positionV>
                <wp:extent cx="1532466" cy="145204"/>
                <wp:effectExtent l="0" t="0" r="0" b="7620"/>
                <wp:wrapNone/>
                <wp:docPr id="1704732034" name="Rectangle 1"/>
                <wp:cNvGraphicFramePr/>
                <a:graphic xmlns:a="http://schemas.openxmlformats.org/drawingml/2006/main">
                  <a:graphicData uri="http://schemas.microsoft.com/office/word/2010/wordprocessingShape">
                    <wps:wsp>
                      <wps:cNvSpPr/>
                      <wps:spPr>
                        <a:xfrm>
                          <a:off x="0" y="0"/>
                          <a:ext cx="1532466" cy="145204"/>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175D3" id="Rectangle 1" o:spid="_x0000_s1026" style="position:absolute;margin-left:10pt;margin-top:278pt;width:120.65pt;height:11.45pt;z-index:25222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" fillcolor="yellow" stroked="f" strokeweight="2pt">
                <v:fill opacity="35980f"/>
                <w10:wrap anchorx="margin"/>
              </v:rect>
            </w:pict>
          </mc:Fallback>
        </mc:AlternateContent>
      </w:r>
      <w:r w:rsidR="006C1754" w:rsidRPr="007D674D">
        <w:rPr>
          <w:noProof/>
        </w:rPr>
        <w:drawing>
          <wp:inline distT="0" distB="0" distL="0" distR="0" wp14:anchorId="558860B8" wp14:editId="13536186">
            <wp:extent cx="5943600" cy="5349875"/>
            <wp:effectExtent l="0" t="0" r="0" b="3175"/>
            <wp:docPr id="1805646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467" name="Picture 1" descr="A computer screen shot of a black screen&#10;&#10;Description automatically generated"/>
                    <pic:cNvPicPr/>
                  </pic:nvPicPr>
                  <pic:blipFill>
                    <a:blip r:embed="rId28"/>
                    <a:stretch>
                      <a:fillRect/>
                    </a:stretch>
                  </pic:blipFill>
                  <pic:spPr>
                    <a:xfrm>
                      <a:off x="0" y="0"/>
                      <a:ext cx="5943600" cy="5349875"/>
                    </a:xfrm>
                    <a:prstGeom prst="rect">
                      <a:avLst/>
                    </a:prstGeom>
                  </pic:spPr>
                </pic:pic>
              </a:graphicData>
            </a:graphic>
          </wp:inline>
        </w:drawing>
      </w:r>
    </w:p>
    <w:p w14:paraId="6D545B3B" w14:textId="762E4233" w:rsidR="005C6F1F" w:rsidRDefault="005C6F1F" w:rsidP="005C6F1F">
      <w:r>
        <w:t xml:space="preserve">Figure 3.2: PC4 pinging </w:t>
      </w:r>
      <w:r w:rsidRPr="000F48FE">
        <w:t xml:space="preserve">the </w:t>
      </w:r>
      <w:r w:rsidR="00731626">
        <w:t>PCs</w:t>
      </w:r>
      <w:r w:rsidRPr="000F48FE">
        <w:t xml:space="preserve"> on Spoke-1, Spoke-2, and Spoke-4</w:t>
      </w:r>
      <w:r>
        <w:t xml:space="preserve"> after </w:t>
      </w:r>
      <w:r w:rsidR="00731626">
        <w:t xml:space="preserve">the </w:t>
      </w:r>
      <w:r>
        <w:t>“no permit any” command.</w:t>
      </w:r>
    </w:p>
    <w:p w14:paraId="583CD567" w14:textId="77777777" w:rsidR="005C6F1F" w:rsidRDefault="005C6F1F" w:rsidP="005C6F1F">
      <w:r>
        <w:t xml:space="preserve">This figure encompasses screenshots capturing the </w:t>
      </w:r>
      <w:r w:rsidRPr="00CD4B3E">
        <w:t xml:space="preserve">PC's </w:t>
      </w:r>
      <w:r>
        <w:t>dis</w:t>
      </w:r>
      <w:r w:rsidRPr="00CD4B3E">
        <w:t>ability to communicate with all others demonstrated.</w:t>
      </w:r>
    </w:p>
    <w:p w14:paraId="531525B4" w14:textId="77777777" w:rsidR="005C6F1F" w:rsidRDefault="005C6F1F" w:rsidP="006C1754"/>
    <w:p w14:paraId="60DBA6C7" w14:textId="77777777" w:rsidR="006C1754" w:rsidRDefault="006C1754" w:rsidP="006C1754"/>
    <w:p w14:paraId="6599FAE1" w14:textId="77777777" w:rsidR="006C1754" w:rsidRDefault="006C1754" w:rsidP="006C1754"/>
    <w:p w14:paraId="61832E79" w14:textId="36AE7B5A" w:rsidR="006C1754" w:rsidRDefault="00CB1C20" w:rsidP="006C1754">
      <w:r>
        <w:rPr>
          <w:noProof/>
        </w:rPr>
        <w:lastRenderedPageBreak/>
        <mc:AlternateContent>
          <mc:Choice Requires="wps">
            <w:drawing>
              <wp:anchor distT="0" distB="0" distL="114300" distR="114300" simplePos="0" relativeHeight="252225536" behindDoc="0" locked="0" layoutInCell="1" allowOverlap="1" wp14:anchorId="5C619B4F" wp14:editId="12EA042A">
                <wp:simplePos x="0" y="0"/>
                <wp:positionH relativeFrom="margin">
                  <wp:posOffset>127000</wp:posOffset>
                </wp:positionH>
                <wp:positionV relativeFrom="paragraph">
                  <wp:posOffset>922867</wp:posOffset>
                </wp:positionV>
                <wp:extent cx="2006600" cy="195580"/>
                <wp:effectExtent l="0" t="0" r="0" b="0"/>
                <wp:wrapNone/>
                <wp:docPr id="832343773" name="Rectangle 1"/>
                <wp:cNvGraphicFramePr/>
                <a:graphic xmlns:a="http://schemas.openxmlformats.org/drawingml/2006/main">
                  <a:graphicData uri="http://schemas.microsoft.com/office/word/2010/wordprocessingShape">
                    <wps:wsp>
                      <wps:cNvSpPr/>
                      <wps:spPr>
                        <a:xfrm>
                          <a:off x="0" y="0"/>
                          <a:ext cx="2006600" cy="19558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90ABE" id="Rectangle 1" o:spid="_x0000_s1026" style="position:absolute;margin-left:10pt;margin-top:72.65pt;width:158pt;height:15.4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" fillcolor="yellow" stroked="f" strokeweight="2pt">
                <v:fill opacity="35980f"/>
                <w10:wrap anchorx="margin"/>
              </v:rect>
            </w:pict>
          </mc:Fallback>
        </mc:AlternateContent>
      </w:r>
      <w:r w:rsidR="006C1754" w:rsidRPr="005B3E06">
        <w:rPr>
          <w:noProof/>
        </w:rPr>
        <w:drawing>
          <wp:inline distT="0" distB="0" distL="0" distR="0" wp14:anchorId="6F7E4AFE" wp14:editId="0029F9D3">
            <wp:extent cx="5943600" cy="2103755"/>
            <wp:effectExtent l="0" t="0" r="0" b="0"/>
            <wp:docPr id="1850488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88145" name="Picture 1" descr="A screenshot of a computer&#10;&#10;Description automatically generated"/>
                    <pic:cNvPicPr/>
                  </pic:nvPicPr>
                  <pic:blipFill>
                    <a:blip r:embed="rId29"/>
                    <a:stretch>
                      <a:fillRect/>
                    </a:stretch>
                  </pic:blipFill>
                  <pic:spPr>
                    <a:xfrm>
                      <a:off x="0" y="0"/>
                      <a:ext cx="5943600" cy="2103755"/>
                    </a:xfrm>
                    <a:prstGeom prst="rect">
                      <a:avLst/>
                    </a:prstGeom>
                  </pic:spPr>
                </pic:pic>
              </a:graphicData>
            </a:graphic>
          </wp:inline>
        </w:drawing>
      </w:r>
    </w:p>
    <w:p w14:paraId="085966F1" w14:textId="3C918E28" w:rsidR="00F5121A" w:rsidRDefault="00F5121A" w:rsidP="00F5121A">
      <w:r>
        <w:t xml:space="preserve">Figure </w:t>
      </w:r>
      <w:r w:rsidR="00C6276B">
        <w:t>4</w:t>
      </w:r>
      <w:r>
        <w:t>: Access Lists Configuration</w:t>
      </w:r>
    </w:p>
    <w:p w14:paraId="6CB6F518" w14:textId="0D2575F3" w:rsidR="005C6F1F" w:rsidRDefault="00F5121A" w:rsidP="00F5121A">
      <w:r>
        <w:t>This figure includes screenshots depicting the access lists on Spoke-1</w:t>
      </w:r>
      <w:r w:rsidR="00C6276B">
        <w:t>.</w:t>
      </w:r>
    </w:p>
    <w:p w14:paraId="009AD04C" w14:textId="77777777" w:rsidR="006C1754" w:rsidRDefault="006C1754" w:rsidP="006C1754"/>
    <w:p w14:paraId="4E359C25" w14:textId="68526E3D" w:rsidR="006C1754" w:rsidRDefault="00CB1C20" w:rsidP="006C1754">
      <w:r>
        <w:rPr>
          <w:noProof/>
        </w:rPr>
        <mc:AlternateContent>
          <mc:Choice Requires="wps">
            <w:drawing>
              <wp:anchor distT="0" distB="0" distL="114300" distR="114300" simplePos="0" relativeHeight="252227584" behindDoc="0" locked="0" layoutInCell="1" allowOverlap="1" wp14:anchorId="125FC854" wp14:editId="2DAE0B70">
                <wp:simplePos x="0" y="0"/>
                <wp:positionH relativeFrom="margin">
                  <wp:posOffset>143933</wp:posOffset>
                </wp:positionH>
                <wp:positionV relativeFrom="paragraph">
                  <wp:posOffset>685165</wp:posOffset>
                </wp:positionV>
                <wp:extent cx="2006600" cy="195580"/>
                <wp:effectExtent l="0" t="0" r="0" b="0"/>
                <wp:wrapNone/>
                <wp:docPr id="347438788" name="Rectangle 1"/>
                <wp:cNvGraphicFramePr/>
                <a:graphic xmlns:a="http://schemas.openxmlformats.org/drawingml/2006/main">
                  <a:graphicData uri="http://schemas.microsoft.com/office/word/2010/wordprocessingShape">
                    <wps:wsp>
                      <wps:cNvSpPr/>
                      <wps:spPr>
                        <a:xfrm>
                          <a:off x="0" y="0"/>
                          <a:ext cx="2006600" cy="19558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785F2" id="Rectangle 1" o:spid="_x0000_s1026" style="position:absolute;margin-left:11.35pt;margin-top:53.95pt;width:158pt;height:15.4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" fillcolor="yellow" stroked="f" strokeweight="2pt">
                <v:fill opacity="35980f"/>
                <w10:wrap anchorx="margin"/>
              </v:rect>
            </w:pict>
          </mc:Fallback>
        </mc:AlternateContent>
      </w:r>
      <w:r w:rsidR="006C1754" w:rsidRPr="0089637B">
        <w:rPr>
          <w:noProof/>
        </w:rPr>
        <w:drawing>
          <wp:inline distT="0" distB="0" distL="0" distR="0" wp14:anchorId="0E713D16" wp14:editId="23A9299B">
            <wp:extent cx="5943600" cy="1880870"/>
            <wp:effectExtent l="0" t="0" r="0" b="5080"/>
            <wp:docPr id="672020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20850" name="Picture 1" descr="A screenshot of a computer&#10;&#10;Description automatically generated"/>
                    <pic:cNvPicPr/>
                  </pic:nvPicPr>
                  <pic:blipFill>
                    <a:blip r:embed="rId30"/>
                    <a:stretch>
                      <a:fillRect/>
                    </a:stretch>
                  </pic:blipFill>
                  <pic:spPr>
                    <a:xfrm>
                      <a:off x="0" y="0"/>
                      <a:ext cx="5943600" cy="1880870"/>
                    </a:xfrm>
                    <a:prstGeom prst="rect">
                      <a:avLst/>
                    </a:prstGeom>
                  </pic:spPr>
                </pic:pic>
              </a:graphicData>
            </a:graphic>
          </wp:inline>
        </w:drawing>
      </w:r>
    </w:p>
    <w:p w14:paraId="6E411574" w14:textId="5C83934B" w:rsidR="00C6276B" w:rsidRDefault="00C6276B" w:rsidP="00C6276B">
      <w:r>
        <w:t>Figure 5: Access Lists Configuration</w:t>
      </w:r>
    </w:p>
    <w:p w14:paraId="2716BDA4" w14:textId="2A0D6C3C" w:rsidR="006C1754" w:rsidRDefault="00C6276B" w:rsidP="006C1754">
      <w:r>
        <w:t>This figure includes screenshots depicting the access lists on Spoke-1.</w:t>
      </w:r>
    </w:p>
    <w:p w14:paraId="2E76070F" w14:textId="7E5395C9" w:rsidR="006C1754" w:rsidRDefault="00CB1C20" w:rsidP="006C1754">
      <w:r>
        <w:rPr>
          <w:noProof/>
        </w:rPr>
        <w:lastRenderedPageBreak/>
        <mc:AlternateContent>
          <mc:Choice Requires="wps">
            <w:drawing>
              <wp:anchor distT="0" distB="0" distL="114300" distR="114300" simplePos="0" relativeHeight="252233728" behindDoc="0" locked="0" layoutInCell="1" allowOverlap="1" wp14:anchorId="0CED6817" wp14:editId="6DA146A8">
                <wp:simplePos x="0" y="0"/>
                <wp:positionH relativeFrom="margin">
                  <wp:posOffset>118533</wp:posOffset>
                </wp:positionH>
                <wp:positionV relativeFrom="paragraph">
                  <wp:posOffset>1074420</wp:posOffset>
                </wp:positionV>
                <wp:extent cx="2904067" cy="160867"/>
                <wp:effectExtent l="0" t="0" r="0" b="0"/>
                <wp:wrapNone/>
                <wp:docPr id="480798253"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9DAEC" id="Rectangle 1" o:spid="_x0000_s1026" style="position:absolute;margin-left:9.35pt;margin-top:84.6pt;width:228.65pt;height:12.65pt;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31680" behindDoc="0" locked="0" layoutInCell="1" allowOverlap="1" wp14:anchorId="7D1D394E" wp14:editId="657E7BDE">
                <wp:simplePos x="0" y="0"/>
                <wp:positionH relativeFrom="margin">
                  <wp:posOffset>220133</wp:posOffset>
                </wp:positionH>
                <wp:positionV relativeFrom="paragraph">
                  <wp:posOffset>2074333</wp:posOffset>
                </wp:positionV>
                <wp:extent cx="2904067" cy="160867"/>
                <wp:effectExtent l="0" t="0" r="0" b="0"/>
                <wp:wrapNone/>
                <wp:docPr id="1062301405"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0FD25" id="Rectangle 1" o:spid="_x0000_s1026" style="position:absolute;margin-left:17.35pt;margin-top:163.35pt;width:228.65pt;height:12.65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" fillcolor="yellow" stroked="f" strokeweight="2pt">
                <v:fill opacity="35980f"/>
                <w10:wrap anchorx="margin"/>
              </v:rect>
            </w:pict>
          </mc:Fallback>
        </mc:AlternateContent>
      </w:r>
      <w:r w:rsidR="006C1754" w:rsidRPr="007D0276">
        <w:rPr>
          <w:noProof/>
        </w:rPr>
        <w:drawing>
          <wp:inline distT="0" distB="0" distL="0" distR="0" wp14:anchorId="45D99CD3" wp14:editId="15959583">
            <wp:extent cx="5943600" cy="6843395"/>
            <wp:effectExtent l="0" t="0" r="0" b="0"/>
            <wp:docPr id="2015351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51291" name="Picture 1" descr="A screenshot of a computer&#10;&#10;Description automatically generated"/>
                    <pic:cNvPicPr/>
                  </pic:nvPicPr>
                  <pic:blipFill>
                    <a:blip r:embed="rId31"/>
                    <a:stretch>
                      <a:fillRect/>
                    </a:stretch>
                  </pic:blipFill>
                  <pic:spPr>
                    <a:xfrm>
                      <a:off x="0" y="0"/>
                      <a:ext cx="5943600" cy="6843395"/>
                    </a:xfrm>
                    <a:prstGeom prst="rect">
                      <a:avLst/>
                    </a:prstGeom>
                  </pic:spPr>
                </pic:pic>
              </a:graphicData>
            </a:graphic>
          </wp:inline>
        </w:drawing>
      </w:r>
    </w:p>
    <w:p w14:paraId="085325D1" w14:textId="220904EF" w:rsidR="002F1E00" w:rsidRDefault="002F1E00" w:rsidP="002F1E00">
      <w:r>
        <w:t xml:space="preserve">Figure 6: </w:t>
      </w:r>
      <w:r w:rsidR="00C3104A">
        <w:t xml:space="preserve">Spoke1’s </w:t>
      </w:r>
      <w:proofErr w:type="spellStart"/>
      <w:r w:rsidR="004E4153">
        <w:t>fE</w:t>
      </w:r>
      <w:proofErr w:type="spellEnd"/>
      <w:r w:rsidR="004E4153">
        <w:t xml:space="preserve"> 0/0</w:t>
      </w:r>
    </w:p>
    <w:p w14:paraId="30E82A07" w14:textId="71A6BB9C" w:rsidR="002F1E00" w:rsidRDefault="00731626" w:rsidP="00DB12FD">
      <w:r>
        <w:t>I spoke 1 using the command</w:t>
      </w:r>
      <w:r w:rsidR="00C27608">
        <w:t xml:space="preserve"> “show </w:t>
      </w:r>
      <w:r w:rsidR="002A56C3">
        <w:t>IP</w:t>
      </w:r>
      <w:r w:rsidR="00C27608">
        <w:t xml:space="preserve"> interface” </w:t>
      </w:r>
      <w:r w:rsidR="002F1E00">
        <w:t>to show the ACL name</w:t>
      </w:r>
      <w:r w:rsidR="00DB12FD">
        <w:t>.</w:t>
      </w:r>
    </w:p>
    <w:p w14:paraId="41234D76" w14:textId="77777777" w:rsidR="008A39B7" w:rsidRDefault="008A39B7" w:rsidP="006C1754"/>
    <w:p w14:paraId="00F9930F" w14:textId="349C9284" w:rsidR="006C1754" w:rsidRDefault="006C1754" w:rsidP="006C1754"/>
    <w:p w14:paraId="018B5A4E" w14:textId="77777777" w:rsidR="006C1754" w:rsidRDefault="006C1754" w:rsidP="006C1754"/>
    <w:p w14:paraId="5A140A1F" w14:textId="6102B027" w:rsidR="006C1754" w:rsidRDefault="00CB1C20" w:rsidP="006C1754">
      <w:r>
        <w:rPr>
          <w:noProof/>
        </w:rPr>
        <mc:AlternateContent>
          <mc:Choice Requires="wps">
            <w:drawing>
              <wp:anchor distT="0" distB="0" distL="114300" distR="114300" simplePos="0" relativeHeight="252235776" behindDoc="0" locked="0" layoutInCell="1" allowOverlap="1" wp14:anchorId="6F510402" wp14:editId="019FA977">
                <wp:simplePos x="0" y="0"/>
                <wp:positionH relativeFrom="margin">
                  <wp:posOffset>177800</wp:posOffset>
                </wp:positionH>
                <wp:positionV relativeFrom="paragraph">
                  <wp:posOffset>3225165</wp:posOffset>
                </wp:positionV>
                <wp:extent cx="2904067" cy="160867"/>
                <wp:effectExtent l="0" t="0" r="0" b="0"/>
                <wp:wrapNone/>
                <wp:docPr id="1246965237"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F00BF" id="Rectangle 1" o:spid="_x0000_s1026" style="position:absolute;margin-left:14pt;margin-top:253.95pt;width:228.65pt;height:12.65pt;z-index:25223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37824" behindDoc="0" locked="0" layoutInCell="1" allowOverlap="1" wp14:anchorId="1E94AB7B" wp14:editId="56CA0E3F">
                <wp:simplePos x="0" y="0"/>
                <wp:positionH relativeFrom="margin">
                  <wp:posOffset>101600</wp:posOffset>
                </wp:positionH>
                <wp:positionV relativeFrom="paragraph">
                  <wp:posOffset>2201334</wp:posOffset>
                </wp:positionV>
                <wp:extent cx="2904067" cy="160867"/>
                <wp:effectExtent l="0" t="0" r="0" b="0"/>
                <wp:wrapNone/>
                <wp:docPr id="728460258"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321C0" id="Rectangle 1" o:spid="_x0000_s1026" style="position:absolute;margin-left:8pt;margin-top:173.35pt;width:228.65pt;height:12.65pt;z-index:25223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" fillcolor="yellow" stroked="f" strokeweight="2pt">
                <v:fill opacity="35980f"/>
                <w10:wrap anchorx="margin"/>
              </v:rect>
            </w:pict>
          </mc:Fallback>
        </mc:AlternateContent>
      </w:r>
      <w:r w:rsidR="006C1754" w:rsidRPr="00A15243">
        <w:rPr>
          <w:noProof/>
        </w:rPr>
        <w:drawing>
          <wp:inline distT="0" distB="0" distL="0" distR="0" wp14:anchorId="764FFC44" wp14:editId="3EEEEC4B">
            <wp:extent cx="5943600" cy="6838950"/>
            <wp:effectExtent l="0" t="0" r="0" b="0"/>
            <wp:docPr id="34362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29422" name="Picture 1" descr="A screenshot of a computer&#10;&#10;Description automatically generated"/>
                    <pic:cNvPicPr/>
                  </pic:nvPicPr>
                  <pic:blipFill>
                    <a:blip r:embed="rId32"/>
                    <a:stretch>
                      <a:fillRect/>
                    </a:stretch>
                  </pic:blipFill>
                  <pic:spPr>
                    <a:xfrm>
                      <a:off x="0" y="0"/>
                      <a:ext cx="5943600" cy="6838950"/>
                    </a:xfrm>
                    <a:prstGeom prst="rect">
                      <a:avLst/>
                    </a:prstGeom>
                  </pic:spPr>
                </pic:pic>
              </a:graphicData>
            </a:graphic>
          </wp:inline>
        </w:drawing>
      </w:r>
    </w:p>
    <w:p w14:paraId="310E814C" w14:textId="78649094" w:rsidR="00C3104A" w:rsidRDefault="00C3104A" w:rsidP="00C3104A">
      <w:r>
        <w:t xml:space="preserve">Figure 6.1: </w:t>
      </w:r>
      <w:r w:rsidR="004E4153">
        <w:t xml:space="preserve">Spoke 1’s </w:t>
      </w:r>
      <w:proofErr w:type="spellStart"/>
      <w:r w:rsidR="004E4153">
        <w:t>fE</w:t>
      </w:r>
      <w:proofErr w:type="spellEnd"/>
      <w:r w:rsidR="004E4153">
        <w:t xml:space="preserve"> 0/1</w:t>
      </w:r>
    </w:p>
    <w:p w14:paraId="08B4DB6E" w14:textId="327B45B7" w:rsidR="006C1754" w:rsidRDefault="00731626" w:rsidP="006C1754">
      <w:r>
        <w:lastRenderedPageBreak/>
        <w:t>I spoke 1 using the command</w:t>
      </w:r>
      <w:r w:rsidR="00C3104A">
        <w:t xml:space="preserve"> “show </w:t>
      </w:r>
      <w:r w:rsidR="002A56C3">
        <w:t>IP</w:t>
      </w:r>
      <w:r w:rsidR="00C3104A">
        <w:t xml:space="preserve"> interface” to show the ACL name.</w:t>
      </w:r>
    </w:p>
    <w:p w14:paraId="1D52BEE4" w14:textId="360E4350" w:rsidR="006C1754" w:rsidRDefault="00CB1C20" w:rsidP="006C1754">
      <w:r>
        <w:rPr>
          <w:noProof/>
        </w:rPr>
        <mc:AlternateContent>
          <mc:Choice Requires="wps">
            <w:drawing>
              <wp:anchor distT="0" distB="0" distL="114300" distR="114300" simplePos="0" relativeHeight="252239872" behindDoc="0" locked="0" layoutInCell="1" allowOverlap="1" wp14:anchorId="2DEB5CED" wp14:editId="5954FDEA">
                <wp:simplePos x="0" y="0"/>
                <wp:positionH relativeFrom="margin">
                  <wp:posOffset>203200</wp:posOffset>
                </wp:positionH>
                <wp:positionV relativeFrom="paragraph">
                  <wp:posOffset>2252133</wp:posOffset>
                </wp:positionV>
                <wp:extent cx="2904067" cy="160867"/>
                <wp:effectExtent l="0" t="0" r="0" b="0"/>
                <wp:wrapNone/>
                <wp:docPr id="1356371470"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F6A7B" id="Rectangle 1" o:spid="_x0000_s1026" style="position:absolute;margin-left:16pt;margin-top:177.35pt;width:228.65pt;height:12.65pt;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41920" behindDoc="0" locked="0" layoutInCell="1" allowOverlap="1" wp14:anchorId="37CAE11D" wp14:editId="0795E353">
                <wp:simplePos x="0" y="0"/>
                <wp:positionH relativeFrom="margin">
                  <wp:posOffset>169333</wp:posOffset>
                </wp:positionH>
                <wp:positionV relativeFrom="paragraph">
                  <wp:posOffset>1219200</wp:posOffset>
                </wp:positionV>
                <wp:extent cx="2904067" cy="160867"/>
                <wp:effectExtent l="0" t="0" r="0" b="0"/>
                <wp:wrapNone/>
                <wp:docPr id="1713427900"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9409C" id="Rectangle 1" o:spid="_x0000_s1026" style="position:absolute;margin-left:13.35pt;margin-top:96pt;width:228.65pt;height:12.65pt;z-index:25224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" fillcolor="yellow" stroked="f" strokeweight="2pt">
                <v:fill opacity="35980f"/>
                <w10:wrap anchorx="margin"/>
              </v:rect>
            </w:pict>
          </mc:Fallback>
        </mc:AlternateContent>
      </w:r>
      <w:r w:rsidR="006C1754" w:rsidRPr="0077293A">
        <w:rPr>
          <w:noProof/>
        </w:rPr>
        <w:drawing>
          <wp:inline distT="0" distB="0" distL="0" distR="0" wp14:anchorId="5575F16A" wp14:editId="6ABB136B">
            <wp:extent cx="5943600" cy="6884670"/>
            <wp:effectExtent l="0" t="0" r="0" b="0"/>
            <wp:docPr id="524836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36865" name="Picture 1" descr="A screenshot of a computer&#10;&#10;Description automatically generated"/>
                    <pic:cNvPicPr/>
                  </pic:nvPicPr>
                  <pic:blipFill>
                    <a:blip r:embed="rId33"/>
                    <a:stretch>
                      <a:fillRect/>
                    </a:stretch>
                  </pic:blipFill>
                  <pic:spPr>
                    <a:xfrm>
                      <a:off x="0" y="0"/>
                      <a:ext cx="5943600" cy="6884670"/>
                    </a:xfrm>
                    <a:prstGeom prst="rect">
                      <a:avLst/>
                    </a:prstGeom>
                  </pic:spPr>
                </pic:pic>
              </a:graphicData>
            </a:graphic>
          </wp:inline>
        </w:drawing>
      </w:r>
    </w:p>
    <w:p w14:paraId="31D7F4D6" w14:textId="18BDA2A6" w:rsidR="00F62C93" w:rsidRDefault="00F62C93" w:rsidP="00F62C93">
      <w:r>
        <w:t>Figure 6.2: Spoke</w:t>
      </w:r>
      <w:r w:rsidR="00E917CC">
        <w:t>2</w:t>
      </w:r>
      <w:r>
        <w:t xml:space="preserve">’s </w:t>
      </w:r>
      <w:proofErr w:type="spellStart"/>
      <w:r>
        <w:t>fE</w:t>
      </w:r>
      <w:proofErr w:type="spellEnd"/>
      <w:r>
        <w:t xml:space="preserve"> 0/0</w:t>
      </w:r>
    </w:p>
    <w:p w14:paraId="44D892BA" w14:textId="21AA2A84" w:rsidR="00F62C93" w:rsidRDefault="00F62C93" w:rsidP="00F62C93">
      <w:r>
        <w:t xml:space="preserve">Spoke </w:t>
      </w:r>
      <w:r w:rsidR="00D3600C">
        <w:t>2</w:t>
      </w:r>
      <w:r>
        <w:t xml:space="preserve"> using the command- “show </w:t>
      </w:r>
      <w:r w:rsidR="00731626">
        <w:t>IP</w:t>
      </w:r>
      <w:r>
        <w:t xml:space="preserve"> interface” to show the ACL name.</w:t>
      </w:r>
    </w:p>
    <w:p w14:paraId="4B8B1601" w14:textId="77777777" w:rsidR="00F62C93" w:rsidRDefault="00F62C93" w:rsidP="006C1754"/>
    <w:p w14:paraId="0A71DF96" w14:textId="77777777" w:rsidR="006C1754" w:rsidRDefault="006C1754" w:rsidP="006C1754"/>
    <w:p w14:paraId="4D9B3E28" w14:textId="77777777" w:rsidR="006C1754" w:rsidRDefault="006C1754" w:rsidP="006C1754"/>
    <w:p w14:paraId="57AC5501" w14:textId="00482EC5" w:rsidR="006C1754" w:rsidRDefault="00CB1C20" w:rsidP="006C1754">
      <w:r>
        <w:rPr>
          <w:noProof/>
        </w:rPr>
        <mc:AlternateContent>
          <mc:Choice Requires="wps">
            <w:drawing>
              <wp:anchor distT="0" distB="0" distL="114300" distR="114300" simplePos="0" relativeHeight="252243968" behindDoc="0" locked="0" layoutInCell="1" allowOverlap="1" wp14:anchorId="1846CCBB" wp14:editId="64E3A59A">
                <wp:simplePos x="0" y="0"/>
                <wp:positionH relativeFrom="margin">
                  <wp:posOffset>118533</wp:posOffset>
                </wp:positionH>
                <wp:positionV relativeFrom="paragraph">
                  <wp:posOffset>2234565</wp:posOffset>
                </wp:positionV>
                <wp:extent cx="2904067" cy="160867"/>
                <wp:effectExtent l="0" t="0" r="0" b="0"/>
                <wp:wrapNone/>
                <wp:docPr id="297905202"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4B428" id="Rectangle 1" o:spid="_x0000_s1026" style="position:absolute;margin-left:9.35pt;margin-top:175.95pt;width:228.65pt;height:12.65pt;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46016" behindDoc="0" locked="0" layoutInCell="1" allowOverlap="1" wp14:anchorId="3C793D91" wp14:editId="48773E70">
                <wp:simplePos x="0" y="0"/>
                <wp:positionH relativeFrom="margin">
                  <wp:posOffset>186267</wp:posOffset>
                </wp:positionH>
                <wp:positionV relativeFrom="paragraph">
                  <wp:posOffset>3234266</wp:posOffset>
                </wp:positionV>
                <wp:extent cx="2904067" cy="160867"/>
                <wp:effectExtent l="0" t="0" r="0" b="0"/>
                <wp:wrapNone/>
                <wp:docPr id="1297900090"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BED92" id="Rectangle 1" o:spid="_x0000_s1026" style="position:absolute;margin-left:14.65pt;margin-top:254.65pt;width:228.65pt;height:12.65pt;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" fillcolor="yellow" stroked="f" strokeweight="2pt">
                <v:fill opacity="35980f"/>
                <w10:wrap anchorx="margin"/>
              </v:rect>
            </w:pict>
          </mc:Fallback>
        </mc:AlternateContent>
      </w:r>
      <w:r w:rsidR="006C1754" w:rsidRPr="0077293A">
        <w:rPr>
          <w:noProof/>
        </w:rPr>
        <w:drawing>
          <wp:inline distT="0" distB="0" distL="0" distR="0" wp14:anchorId="365B1196" wp14:editId="343E5718">
            <wp:extent cx="5943600" cy="6864985"/>
            <wp:effectExtent l="0" t="0" r="0" b="0"/>
            <wp:docPr id="1330578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8207" name="Picture 1" descr="A screenshot of a computer&#10;&#10;Description automatically generated"/>
                    <pic:cNvPicPr/>
                  </pic:nvPicPr>
                  <pic:blipFill>
                    <a:blip r:embed="rId34"/>
                    <a:stretch>
                      <a:fillRect/>
                    </a:stretch>
                  </pic:blipFill>
                  <pic:spPr>
                    <a:xfrm>
                      <a:off x="0" y="0"/>
                      <a:ext cx="5943600" cy="6864985"/>
                    </a:xfrm>
                    <a:prstGeom prst="rect">
                      <a:avLst/>
                    </a:prstGeom>
                  </pic:spPr>
                </pic:pic>
              </a:graphicData>
            </a:graphic>
          </wp:inline>
        </w:drawing>
      </w:r>
    </w:p>
    <w:p w14:paraId="0385F167" w14:textId="511EEC58" w:rsidR="00E917CC" w:rsidRDefault="00E917CC" w:rsidP="00E917CC">
      <w:r>
        <w:lastRenderedPageBreak/>
        <w:t xml:space="preserve">Figure 6.3: Spoke2’s </w:t>
      </w:r>
      <w:proofErr w:type="spellStart"/>
      <w:r>
        <w:t>f</w:t>
      </w:r>
      <w:r w:rsidR="00226ABB">
        <w:t>E</w:t>
      </w:r>
      <w:proofErr w:type="spellEnd"/>
      <w:r w:rsidR="00226ABB">
        <w:t xml:space="preserve"> </w:t>
      </w:r>
      <w:r>
        <w:t>0/1</w:t>
      </w:r>
    </w:p>
    <w:p w14:paraId="448A9FA2" w14:textId="2FB48085" w:rsidR="00E917CC" w:rsidRDefault="00E917CC" w:rsidP="00E917CC">
      <w:r>
        <w:t xml:space="preserve">Spoke </w:t>
      </w:r>
      <w:r w:rsidR="00D3600C">
        <w:t>2</w:t>
      </w:r>
      <w:r>
        <w:t xml:space="preserve"> using the command- “show </w:t>
      </w:r>
      <w:r w:rsidR="00731626">
        <w:t>IP</w:t>
      </w:r>
      <w:r>
        <w:t xml:space="preserve"> interface” to show the ACL name.</w:t>
      </w:r>
    </w:p>
    <w:p w14:paraId="5D01073B" w14:textId="77777777" w:rsidR="002A56C3" w:rsidRDefault="002A56C3" w:rsidP="00E917CC"/>
    <w:p w14:paraId="2D2336C0" w14:textId="77777777" w:rsidR="000B568C" w:rsidRDefault="000B568C" w:rsidP="000B568C">
      <w:r>
        <w:t>Reflection:</w:t>
      </w:r>
    </w:p>
    <w:p w14:paraId="4D535B0C" w14:textId="77777777" w:rsidR="00756814" w:rsidRDefault="00756814" w:rsidP="00756814">
      <w:r>
        <w:t>This lab offered valuable insights into the intricacies of packet filtering and access control list (ACL) configuration. The path of ping traffic between spokes was meticulously controlled through the implemented ACLs. When testing communication between spokes, it was observed that the traffic paths adhered to the defined rules. Specifically, communication between PCs on different spokes was successful, while attempts between Spoke-1 and Spoke-2 were appropriately restricted, as intended by the ACL rules denying such traffic.</w:t>
      </w:r>
    </w:p>
    <w:p w14:paraId="41617A90" w14:textId="4CD5B1C9" w:rsidR="00756814" w:rsidRDefault="00756814" w:rsidP="00756814">
      <w:r>
        <w:t xml:space="preserve">Removing the Access Control Entry (ACE), allowing traffic from any source, resulted in expected restrictions. The ACE was initially configured to permit communication from any network, and its removal consequently blocked traffic from all sources not explicitly allowed by the ACL rules. This underscores </w:t>
      </w:r>
      <w:r w:rsidR="00786FAF">
        <w:t>ACLs' critical role</w:t>
      </w:r>
      <w:r>
        <w:t xml:space="preserve"> in dictating network traffic flow and enforcing security policies.</w:t>
      </w:r>
    </w:p>
    <w:p w14:paraId="64417853" w14:textId="4B6C524A" w:rsidR="00756814" w:rsidRDefault="00756814" w:rsidP="00756814">
      <w:r>
        <w:t>Considering the modification of packet filtering configuration to achieve the same effect on Spoke-4 as on Spoke-1 and Spoke-2, careful adaptation of ACL rules is necessary. The configuration should be tailored to Spoke-4's specific role and communication requirements. By mirroring the rules applied to Spoke-1 and Spoke-2 but adjusting them for Spoke-4's unique network relationships, it is possible to create a similar restrictive environment. This process involves identifying the relevant LAN networks to deny and allowing communication to other networks.</w:t>
      </w:r>
    </w:p>
    <w:p w14:paraId="0072351D" w14:textId="7F822C70" w:rsidR="000B568C" w:rsidRDefault="00756814" w:rsidP="00756814">
      <w:r>
        <w:t>In summary, this lab provided hands-on experience with ACL configuration and packet filtering</w:t>
      </w:r>
      <w:r w:rsidR="00786FAF">
        <w:t>, emphasizing</w:t>
      </w:r>
      <w:r>
        <w:t xml:space="preserve"> the significance of thoughtful design and precise rule implementation. Understanding the traffic paths, knowing where communication stops, and discerning the implications of ACE modifications contribute to a comprehensive grasp of network security concepts and practical troubleshooting skills in real-world scenarios.</w:t>
      </w:r>
    </w:p>
    <w:p w14:paraId="386C39D4" w14:textId="77777777" w:rsidR="000B568C" w:rsidRDefault="000B568C" w:rsidP="000B568C"/>
    <w:p w14:paraId="2AF35EDF" w14:textId="77777777" w:rsidR="000B568C" w:rsidRDefault="000B568C" w:rsidP="000B568C"/>
    <w:p w14:paraId="558B62AF" w14:textId="77777777" w:rsidR="000B568C" w:rsidRDefault="000B568C" w:rsidP="000B568C"/>
    <w:p w14:paraId="5F55ACF6" w14:textId="77777777" w:rsidR="000B568C" w:rsidRDefault="000B568C" w:rsidP="000B568C"/>
    <w:p w14:paraId="69CB8EA8" w14:textId="77777777" w:rsidR="002A56C3" w:rsidRDefault="002A56C3" w:rsidP="00E917CC"/>
    <w:p w14:paraId="0E1209B4" w14:textId="77777777" w:rsidR="000B568C" w:rsidRDefault="000B568C" w:rsidP="00E917CC"/>
    <w:p w14:paraId="6FC28542" w14:textId="77777777" w:rsidR="000B568C" w:rsidRDefault="000B568C" w:rsidP="00E917CC"/>
    <w:p w14:paraId="6CDAB20B" w14:textId="77777777" w:rsidR="000B568C" w:rsidRDefault="000B568C" w:rsidP="00E917CC"/>
    <w:p w14:paraId="538FCFDD" w14:textId="77777777" w:rsidR="000B568C" w:rsidRDefault="000B568C" w:rsidP="00E917CC"/>
    <w:p w14:paraId="6A3D14BF" w14:textId="77777777" w:rsidR="00F33C4E" w:rsidRDefault="00F33C4E" w:rsidP="00E917CC"/>
    <w:p w14:paraId="7F985A19" w14:textId="3E0A0E98" w:rsidR="00F33C4E" w:rsidRDefault="00F33C4E" w:rsidP="00E917CC">
      <w:r>
        <w:t>Part-3:</w:t>
      </w:r>
      <w:r w:rsidR="00200453">
        <w:t xml:space="preserve"> </w:t>
      </w:r>
    </w:p>
    <w:p w14:paraId="6020E3ED" w14:textId="77777777" w:rsidR="00024AF2" w:rsidRDefault="00024AF2" w:rsidP="00024AF2">
      <w:r>
        <w:t>Lab Description:</w:t>
      </w:r>
    </w:p>
    <w:p w14:paraId="4BCB20E3" w14:textId="2713842D" w:rsidR="00024AF2" w:rsidRDefault="00024AF2" w:rsidP="00024AF2">
      <w:r>
        <w:t xml:space="preserve">In Part 3 of the lab, more advanced packet filtering is introduced </w:t>
      </w:r>
      <w:r w:rsidR="006461E2">
        <w:t>by configuring</w:t>
      </w:r>
      <w:r>
        <w:t xml:space="preserve"> Extended Access Control Lists (ACLs). The goal is to enable specific communication patterns within the network topology. Users on LANs connected to HUB A and HUB B are expected to access hosts in all other LANs with restricted access based on defined protocols. Telnet traffic is allowed only from PCs on Spokes 1-3 to the LAN interface on HUB A, while SSH traffic is permitted from PCs on Spokes 4-6 to the LAN interface on HUB B. EIGRP and Ping traffic </w:t>
      </w:r>
      <w:r w:rsidR="006461E2">
        <w:t>is</w:t>
      </w:r>
      <w:r>
        <w:t xml:space="preserve"> allowed from specified sources, and all other traffic is denied.</w:t>
      </w:r>
    </w:p>
    <w:p w14:paraId="13C466A4" w14:textId="77777777" w:rsidR="00024AF2" w:rsidRDefault="00024AF2" w:rsidP="00024AF2"/>
    <w:p w14:paraId="4BDB693A" w14:textId="6D849E93" w:rsidR="00024AF2" w:rsidRDefault="00024AF2" w:rsidP="00024AF2">
      <w:r>
        <w:t>Observations:</w:t>
      </w:r>
    </w:p>
    <w:p w14:paraId="7BBEA32F" w14:textId="32C28991" w:rsidR="00024AF2" w:rsidRDefault="00024AF2" w:rsidP="00024AF2">
      <w:r>
        <w:t>Screenshots are taken to document the ACL configuration on each HUB, including ACL names, ACEs, and any filtering effects. Interface assignments for the access lists are also captured. Testing involves confirming that only PCs on the defined LANs can initiate specific communication with the PCs on HUB A and HUB B.</w:t>
      </w:r>
    </w:p>
    <w:p w14:paraId="53F4CE68" w14:textId="77777777" w:rsidR="00024AF2" w:rsidRDefault="00024AF2" w:rsidP="00024AF2"/>
    <w:p w14:paraId="08949B8A" w14:textId="6CD8656E" w:rsidR="00024AF2" w:rsidRDefault="00024AF2" w:rsidP="00024AF2">
      <w:r>
        <w:t>Screenshots:</w:t>
      </w:r>
    </w:p>
    <w:p w14:paraId="74157E7A" w14:textId="77777777" w:rsidR="009523E7" w:rsidRDefault="009523E7" w:rsidP="009523E7"/>
    <w:p w14:paraId="77A2084D" w14:textId="35A4867A" w:rsidR="009523E7" w:rsidRDefault="004E5791" w:rsidP="009523E7">
      <w:r>
        <w:rPr>
          <w:noProof/>
        </w:rPr>
        <w:lastRenderedPageBreak/>
        <mc:AlternateContent>
          <mc:Choice Requires="wps">
            <w:drawing>
              <wp:anchor distT="0" distB="0" distL="114300" distR="114300" simplePos="0" relativeHeight="252248064" behindDoc="0" locked="0" layoutInCell="1" allowOverlap="1" wp14:anchorId="6857AF67" wp14:editId="46B90FD4">
                <wp:simplePos x="0" y="0"/>
                <wp:positionH relativeFrom="margin">
                  <wp:posOffset>160867</wp:posOffset>
                </wp:positionH>
                <wp:positionV relativeFrom="paragraph">
                  <wp:posOffset>1151890</wp:posOffset>
                </wp:positionV>
                <wp:extent cx="2904067" cy="270933"/>
                <wp:effectExtent l="0" t="0" r="0" b="0"/>
                <wp:wrapNone/>
                <wp:docPr id="192740427" name="Rectangle 1"/>
                <wp:cNvGraphicFramePr/>
                <a:graphic xmlns:a="http://schemas.openxmlformats.org/drawingml/2006/main">
                  <a:graphicData uri="http://schemas.microsoft.com/office/word/2010/wordprocessingShape">
                    <wps:wsp>
                      <wps:cNvSpPr/>
                      <wps:spPr>
                        <a:xfrm>
                          <a:off x="0" y="0"/>
                          <a:ext cx="2904067" cy="27093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EB293" id="Rectangle 1" o:spid="_x0000_s1026" style="position:absolute;margin-left:12.65pt;margin-top:90.7pt;width:228.65pt;height:21.35pt;z-index:25224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" fillcolor="yellow" stroked="f" strokeweight="2pt">
                <v:fill opacity="35980f"/>
                <w10:wrap anchorx="margin"/>
              </v:rect>
            </w:pict>
          </mc:Fallback>
        </mc:AlternateContent>
      </w:r>
      <w:r w:rsidR="009523E7" w:rsidRPr="00CA2394">
        <w:rPr>
          <w:noProof/>
        </w:rPr>
        <w:drawing>
          <wp:inline distT="0" distB="0" distL="0" distR="0" wp14:anchorId="7B4663FF" wp14:editId="539720F7">
            <wp:extent cx="5943600" cy="2968625"/>
            <wp:effectExtent l="0" t="0" r="0" b="3175"/>
            <wp:docPr id="2130154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54167" name="Picture 1" descr="A screenshot of a computer&#10;&#10;Description automatically generated"/>
                    <pic:cNvPicPr/>
                  </pic:nvPicPr>
                  <pic:blipFill>
                    <a:blip r:embed="rId35"/>
                    <a:stretch>
                      <a:fillRect/>
                    </a:stretch>
                  </pic:blipFill>
                  <pic:spPr>
                    <a:xfrm>
                      <a:off x="0" y="0"/>
                      <a:ext cx="5943600" cy="2968625"/>
                    </a:xfrm>
                    <a:prstGeom prst="rect">
                      <a:avLst/>
                    </a:prstGeom>
                  </pic:spPr>
                </pic:pic>
              </a:graphicData>
            </a:graphic>
          </wp:inline>
        </w:drawing>
      </w:r>
    </w:p>
    <w:p w14:paraId="1BF08D3D" w14:textId="61B575DF" w:rsidR="009523E7" w:rsidRDefault="005C5B7F" w:rsidP="009523E7">
      <w:r>
        <w:t xml:space="preserve">Figure 7: The above Screenshot displays the </w:t>
      </w:r>
      <w:r w:rsidR="00B8202B">
        <w:t>access list for HUB-A.</w:t>
      </w:r>
    </w:p>
    <w:p w14:paraId="76671341" w14:textId="3416E77F" w:rsidR="009523E7" w:rsidRDefault="004E5791" w:rsidP="009523E7">
      <w:r>
        <w:rPr>
          <w:noProof/>
        </w:rPr>
        <mc:AlternateContent>
          <mc:Choice Requires="wps">
            <w:drawing>
              <wp:anchor distT="0" distB="0" distL="114300" distR="114300" simplePos="0" relativeHeight="252250112" behindDoc="0" locked="0" layoutInCell="1" allowOverlap="1" wp14:anchorId="6FD28BC6" wp14:editId="3C915BE8">
                <wp:simplePos x="0" y="0"/>
                <wp:positionH relativeFrom="margin">
                  <wp:posOffset>101600</wp:posOffset>
                </wp:positionH>
                <wp:positionV relativeFrom="paragraph">
                  <wp:posOffset>602192</wp:posOffset>
                </wp:positionV>
                <wp:extent cx="2904067" cy="254000"/>
                <wp:effectExtent l="0" t="0" r="0" b="0"/>
                <wp:wrapNone/>
                <wp:docPr id="1086128858" name="Rectangle 1"/>
                <wp:cNvGraphicFramePr/>
                <a:graphic xmlns:a="http://schemas.openxmlformats.org/drawingml/2006/main">
                  <a:graphicData uri="http://schemas.microsoft.com/office/word/2010/wordprocessingShape">
                    <wps:wsp>
                      <wps:cNvSpPr/>
                      <wps:spPr>
                        <a:xfrm>
                          <a:off x="0" y="0"/>
                          <a:ext cx="2904067" cy="2540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E9608" id="Rectangle 1" o:spid="_x0000_s1026" style="position:absolute;margin-left:8pt;margin-top:47.4pt;width:228.65pt;height:20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" fillcolor="yellow" stroked="f" strokeweight="2pt">
                <v:fill opacity="35980f"/>
                <w10:wrap anchorx="margin"/>
              </v:rect>
            </w:pict>
          </mc:Fallback>
        </mc:AlternateContent>
      </w:r>
      <w:r w:rsidR="009523E7" w:rsidRPr="00CA2394">
        <w:rPr>
          <w:noProof/>
        </w:rPr>
        <w:drawing>
          <wp:inline distT="0" distB="0" distL="0" distR="0" wp14:anchorId="35574094" wp14:editId="4D9B26C2">
            <wp:extent cx="5943600" cy="2440940"/>
            <wp:effectExtent l="0" t="0" r="0" b="0"/>
            <wp:docPr id="54145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59204" name="Picture 1" descr="A screenshot of a computer&#10;&#10;Description automatically generated"/>
                    <pic:cNvPicPr/>
                  </pic:nvPicPr>
                  <pic:blipFill>
                    <a:blip r:embed="rId36"/>
                    <a:stretch>
                      <a:fillRect/>
                    </a:stretch>
                  </pic:blipFill>
                  <pic:spPr>
                    <a:xfrm>
                      <a:off x="0" y="0"/>
                      <a:ext cx="5943600" cy="2440940"/>
                    </a:xfrm>
                    <a:prstGeom prst="rect">
                      <a:avLst/>
                    </a:prstGeom>
                  </pic:spPr>
                </pic:pic>
              </a:graphicData>
            </a:graphic>
          </wp:inline>
        </w:drawing>
      </w:r>
    </w:p>
    <w:p w14:paraId="7C2E1E85" w14:textId="42A3F84A" w:rsidR="00B8202B" w:rsidRDefault="00B8202B" w:rsidP="00B8202B">
      <w:r>
        <w:t>Figure 7.1: The above Screenshot displays the access list for HUB-A.</w:t>
      </w:r>
    </w:p>
    <w:p w14:paraId="640DB037" w14:textId="77777777" w:rsidR="00B8202B" w:rsidRDefault="00B8202B" w:rsidP="009523E7"/>
    <w:p w14:paraId="6B5AAA5C" w14:textId="77777777" w:rsidR="009523E7" w:rsidRDefault="009523E7" w:rsidP="009523E7"/>
    <w:p w14:paraId="10466E1B" w14:textId="77777777" w:rsidR="009523E7" w:rsidRDefault="009523E7" w:rsidP="009523E7"/>
    <w:p w14:paraId="78FABDD3" w14:textId="69D7BEA3" w:rsidR="009523E7" w:rsidRDefault="004E5791" w:rsidP="009523E7">
      <w:r>
        <w:rPr>
          <w:noProof/>
        </w:rPr>
        <w:lastRenderedPageBreak/>
        <mc:AlternateContent>
          <mc:Choice Requires="wps">
            <w:drawing>
              <wp:anchor distT="0" distB="0" distL="114300" distR="114300" simplePos="0" relativeHeight="252254208" behindDoc="0" locked="0" layoutInCell="1" allowOverlap="1" wp14:anchorId="682E9AA7" wp14:editId="686B4B60">
                <wp:simplePos x="0" y="0"/>
                <wp:positionH relativeFrom="margin">
                  <wp:posOffset>211667</wp:posOffset>
                </wp:positionH>
                <wp:positionV relativeFrom="paragraph">
                  <wp:posOffset>2319232</wp:posOffset>
                </wp:positionV>
                <wp:extent cx="2904067" cy="160867"/>
                <wp:effectExtent l="0" t="0" r="0" b="0"/>
                <wp:wrapNone/>
                <wp:docPr id="993496715"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37E3E" id="Rectangle 1" o:spid="_x0000_s1026" style="position:absolute;margin-left:16.65pt;margin-top:182.6pt;width:228.65pt;height:12.65pt;z-index:25225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52160" behindDoc="0" locked="0" layoutInCell="1" allowOverlap="1" wp14:anchorId="4FB6F4B8" wp14:editId="59E8769E">
                <wp:simplePos x="0" y="0"/>
                <wp:positionH relativeFrom="margin">
                  <wp:posOffset>118534</wp:posOffset>
                </wp:positionH>
                <wp:positionV relativeFrom="paragraph">
                  <wp:posOffset>1328632</wp:posOffset>
                </wp:positionV>
                <wp:extent cx="2904067" cy="160867"/>
                <wp:effectExtent l="0" t="0" r="0" b="0"/>
                <wp:wrapNone/>
                <wp:docPr id="1260822272"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684A2" id="Rectangle 1" o:spid="_x0000_s1026" style="position:absolute;margin-left:9.35pt;margin-top:104.6pt;width:228.65pt;height:12.65pt;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" fillcolor="yellow" stroked="f" strokeweight="2pt">
                <v:fill opacity="35980f"/>
                <w10:wrap anchorx="margin"/>
              </v:rect>
            </w:pict>
          </mc:Fallback>
        </mc:AlternateContent>
      </w:r>
      <w:r w:rsidR="009523E7" w:rsidRPr="00CA2394">
        <w:rPr>
          <w:noProof/>
        </w:rPr>
        <w:drawing>
          <wp:inline distT="0" distB="0" distL="0" distR="0" wp14:anchorId="36976C3F" wp14:editId="069607BE">
            <wp:extent cx="5943600" cy="5908675"/>
            <wp:effectExtent l="0" t="0" r="0" b="0"/>
            <wp:docPr id="180586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6600" name="Picture 1" descr="A screenshot of a computer&#10;&#10;Description automatically generated"/>
                    <pic:cNvPicPr/>
                  </pic:nvPicPr>
                  <pic:blipFill>
                    <a:blip r:embed="rId37"/>
                    <a:stretch>
                      <a:fillRect/>
                    </a:stretch>
                  </pic:blipFill>
                  <pic:spPr>
                    <a:xfrm>
                      <a:off x="0" y="0"/>
                      <a:ext cx="5943600" cy="5908675"/>
                    </a:xfrm>
                    <a:prstGeom prst="rect">
                      <a:avLst/>
                    </a:prstGeom>
                  </pic:spPr>
                </pic:pic>
              </a:graphicData>
            </a:graphic>
          </wp:inline>
        </w:drawing>
      </w:r>
    </w:p>
    <w:p w14:paraId="2AE0CEE9" w14:textId="554FB36B" w:rsidR="00B8202B" w:rsidRDefault="00B8202B" w:rsidP="00B8202B">
      <w:r>
        <w:t xml:space="preserve">Figure </w:t>
      </w:r>
      <w:r w:rsidR="00205EC9">
        <w:t>8</w:t>
      </w:r>
      <w:r>
        <w:t xml:space="preserve">: The above Screenshot displays </w:t>
      </w:r>
      <w:r w:rsidR="009B32F8">
        <w:t xml:space="preserve">the ACL name for each interface </w:t>
      </w:r>
      <w:r>
        <w:t>for HUB-A.</w:t>
      </w:r>
    </w:p>
    <w:p w14:paraId="6956329E" w14:textId="77777777" w:rsidR="00B8202B" w:rsidRDefault="00B8202B" w:rsidP="009523E7"/>
    <w:p w14:paraId="46513473" w14:textId="77777777" w:rsidR="009523E7" w:rsidRDefault="009523E7" w:rsidP="009523E7"/>
    <w:p w14:paraId="3455EFBA" w14:textId="77777777" w:rsidR="009523E7" w:rsidRDefault="009523E7" w:rsidP="009523E7"/>
    <w:p w14:paraId="5FDA8524" w14:textId="6D9813E9" w:rsidR="009523E7" w:rsidRDefault="00E07E1C" w:rsidP="009523E7">
      <w:r>
        <w:rPr>
          <w:noProof/>
        </w:rPr>
        <w:lastRenderedPageBreak/>
        <mc:AlternateContent>
          <mc:Choice Requires="wps">
            <w:drawing>
              <wp:anchor distT="0" distB="0" distL="114300" distR="114300" simplePos="0" relativeHeight="252258304" behindDoc="0" locked="0" layoutInCell="1" allowOverlap="1" wp14:anchorId="7E40CD59" wp14:editId="38AE7FA6">
                <wp:simplePos x="0" y="0"/>
                <wp:positionH relativeFrom="margin">
                  <wp:posOffset>220133</wp:posOffset>
                </wp:positionH>
                <wp:positionV relativeFrom="paragraph">
                  <wp:posOffset>2294255</wp:posOffset>
                </wp:positionV>
                <wp:extent cx="2904067" cy="160867"/>
                <wp:effectExtent l="0" t="0" r="0" b="0"/>
                <wp:wrapNone/>
                <wp:docPr id="582890133"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15084" id="Rectangle 1" o:spid="_x0000_s1026" style="position:absolute;margin-left:17.35pt;margin-top:180.65pt;width:228.65pt;height:12.65pt;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56256" behindDoc="0" locked="0" layoutInCell="1" allowOverlap="1" wp14:anchorId="37953410" wp14:editId="25E8E0D4">
                <wp:simplePos x="0" y="0"/>
                <wp:positionH relativeFrom="margin">
                  <wp:posOffset>152400</wp:posOffset>
                </wp:positionH>
                <wp:positionV relativeFrom="paragraph">
                  <wp:posOffset>1253067</wp:posOffset>
                </wp:positionV>
                <wp:extent cx="2904067" cy="160867"/>
                <wp:effectExtent l="0" t="0" r="0" b="0"/>
                <wp:wrapNone/>
                <wp:docPr id="1735468259"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EE903" id="Rectangle 1" o:spid="_x0000_s1026" style="position:absolute;margin-left:12pt;margin-top:98.65pt;width:228.65pt;height:12.65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" fillcolor="yellow" stroked="f" strokeweight="2pt">
                <v:fill opacity="35980f"/>
                <w10:wrap anchorx="margin"/>
              </v:rect>
            </w:pict>
          </mc:Fallback>
        </mc:AlternateContent>
      </w:r>
      <w:r w:rsidR="009523E7" w:rsidRPr="00CA2394">
        <w:rPr>
          <w:noProof/>
        </w:rPr>
        <w:drawing>
          <wp:inline distT="0" distB="0" distL="0" distR="0" wp14:anchorId="7D4A9A53" wp14:editId="5FBA068F">
            <wp:extent cx="5943600" cy="5789930"/>
            <wp:effectExtent l="0" t="0" r="0" b="1270"/>
            <wp:docPr id="2045863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3632" name="Picture 1" descr="A screenshot of a computer&#10;&#10;Description automatically generated"/>
                    <pic:cNvPicPr/>
                  </pic:nvPicPr>
                  <pic:blipFill>
                    <a:blip r:embed="rId38"/>
                    <a:stretch>
                      <a:fillRect/>
                    </a:stretch>
                  </pic:blipFill>
                  <pic:spPr>
                    <a:xfrm>
                      <a:off x="0" y="0"/>
                      <a:ext cx="5943600" cy="5789930"/>
                    </a:xfrm>
                    <a:prstGeom prst="rect">
                      <a:avLst/>
                    </a:prstGeom>
                  </pic:spPr>
                </pic:pic>
              </a:graphicData>
            </a:graphic>
          </wp:inline>
        </w:drawing>
      </w:r>
    </w:p>
    <w:p w14:paraId="7F2985D9" w14:textId="6B4D3CFD" w:rsidR="00205EC9" w:rsidRDefault="00205EC9" w:rsidP="00205EC9">
      <w:r>
        <w:t xml:space="preserve">Figure 8.1: The above </w:t>
      </w:r>
      <w:r w:rsidR="00786FAF">
        <w:t>screenshot displays the ACL name for each HUB-A interface</w:t>
      </w:r>
      <w:r>
        <w:t>.</w:t>
      </w:r>
    </w:p>
    <w:p w14:paraId="3BD1EACD" w14:textId="77777777" w:rsidR="00205EC9" w:rsidRDefault="00205EC9" w:rsidP="009523E7"/>
    <w:p w14:paraId="5D32965C" w14:textId="77777777" w:rsidR="009523E7" w:rsidRDefault="009523E7" w:rsidP="009523E7"/>
    <w:p w14:paraId="78BF30EB" w14:textId="77777777" w:rsidR="009523E7" w:rsidRDefault="009523E7" w:rsidP="009523E7"/>
    <w:p w14:paraId="59C49DFB" w14:textId="3655AE1A" w:rsidR="009523E7" w:rsidRDefault="00E07E1C" w:rsidP="009523E7">
      <w:r>
        <w:rPr>
          <w:noProof/>
        </w:rPr>
        <w:lastRenderedPageBreak/>
        <mc:AlternateContent>
          <mc:Choice Requires="wps">
            <w:drawing>
              <wp:anchor distT="0" distB="0" distL="114300" distR="114300" simplePos="0" relativeHeight="252260352" behindDoc="0" locked="0" layoutInCell="1" allowOverlap="1" wp14:anchorId="262D915E" wp14:editId="60548384">
                <wp:simplePos x="0" y="0"/>
                <wp:positionH relativeFrom="margin">
                  <wp:posOffset>254000</wp:posOffset>
                </wp:positionH>
                <wp:positionV relativeFrom="paragraph">
                  <wp:posOffset>2286000</wp:posOffset>
                </wp:positionV>
                <wp:extent cx="2904067" cy="160867"/>
                <wp:effectExtent l="0" t="0" r="0" b="0"/>
                <wp:wrapNone/>
                <wp:docPr id="1824430240"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E6A93" id="Rectangle 1" o:spid="_x0000_s1026" style="position:absolute;margin-left:20pt;margin-top:180pt;width:228.65pt;height:12.65pt;z-index:25226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62400" behindDoc="0" locked="0" layoutInCell="1" allowOverlap="1" wp14:anchorId="23C4FA31" wp14:editId="5941A5E9">
                <wp:simplePos x="0" y="0"/>
                <wp:positionH relativeFrom="margin">
                  <wp:posOffset>101600</wp:posOffset>
                </wp:positionH>
                <wp:positionV relativeFrom="paragraph">
                  <wp:posOffset>1278467</wp:posOffset>
                </wp:positionV>
                <wp:extent cx="2904067" cy="160867"/>
                <wp:effectExtent l="0" t="0" r="0" b="0"/>
                <wp:wrapNone/>
                <wp:docPr id="416000022"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11E5C" id="Rectangle 1" o:spid="_x0000_s1026" style="position:absolute;margin-left:8pt;margin-top:100.65pt;width:228.65pt;height:12.65pt;z-index:25226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" fillcolor="yellow" stroked="f" strokeweight="2pt">
                <v:fill opacity="35980f"/>
                <w10:wrap anchorx="margin"/>
              </v:rect>
            </w:pict>
          </mc:Fallback>
        </mc:AlternateContent>
      </w:r>
      <w:r w:rsidR="009523E7" w:rsidRPr="00CA2394">
        <w:rPr>
          <w:noProof/>
        </w:rPr>
        <w:drawing>
          <wp:inline distT="0" distB="0" distL="0" distR="0" wp14:anchorId="12B31504" wp14:editId="06912CA7">
            <wp:extent cx="5943600" cy="5846445"/>
            <wp:effectExtent l="0" t="0" r="0" b="1905"/>
            <wp:docPr id="181391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16684" name="Picture 1" descr="A screenshot of a computer&#10;&#10;Description automatically generated"/>
                    <pic:cNvPicPr/>
                  </pic:nvPicPr>
                  <pic:blipFill>
                    <a:blip r:embed="rId39"/>
                    <a:stretch>
                      <a:fillRect/>
                    </a:stretch>
                  </pic:blipFill>
                  <pic:spPr>
                    <a:xfrm>
                      <a:off x="0" y="0"/>
                      <a:ext cx="5943600" cy="5846445"/>
                    </a:xfrm>
                    <a:prstGeom prst="rect">
                      <a:avLst/>
                    </a:prstGeom>
                  </pic:spPr>
                </pic:pic>
              </a:graphicData>
            </a:graphic>
          </wp:inline>
        </w:drawing>
      </w:r>
    </w:p>
    <w:p w14:paraId="45E2049C" w14:textId="2640D061" w:rsidR="00205EC9" w:rsidRDefault="00205EC9" w:rsidP="00205EC9">
      <w:r>
        <w:t>Figure 8.2: The above Screenshot displays the ACL name for each interface for HUB-A.</w:t>
      </w:r>
    </w:p>
    <w:p w14:paraId="29CD5927" w14:textId="77777777" w:rsidR="00205EC9" w:rsidRDefault="00205EC9" w:rsidP="009523E7"/>
    <w:p w14:paraId="66ED94B3" w14:textId="77777777" w:rsidR="009523E7" w:rsidRDefault="009523E7" w:rsidP="009523E7"/>
    <w:p w14:paraId="436E9428" w14:textId="724C29EA" w:rsidR="009523E7" w:rsidRDefault="00E07E1C" w:rsidP="009523E7">
      <w:r>
        <w:rPr>
          <w:noProof/>
        </w:rPr>
        <w:lastRenderedPageBreak/>
        <mc:AlternateContent>
          <mc:Choice Requires="wps">
            <w:drawing>
              <wp:anchor distT="0" distB="0" distL="114300" distR="114300" simplePos="0" relativeHeight="252264448" behindDoc="0" locked="0" layoutInCell="1" allowOverlap="1" wp14:anchorId="28EF66F2" wp14:editId="6EF0EEB7">
                <wp:simplePos x="0" y="0"/>
                <wp:positionH relativeFrom="margin">
                  <wp:align>left</wp:align>
                </wp:positionH>
                <wp:positionV relativeFrom="paragraph">
                  <wp:posOffset>1270000</wp:posOffset>
                </wp:positionV>
                <wp:extent cx="2904067" cy="160867"/>
                <wp:effectExtent l="0" t="0" r="0" b="0"/>
                <wp:wrapNone/>
                <wp:docPr id="1483570592"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2B46" id="Rectangle 1" o:spid="_x0000_s1026" style="position:absolute;margin-left:0;margin-top:100pt;width:228.65pt;height:12.65pt;z-index:252264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66496" behindDoc="0" locked="0" layoutInCell="1" allowOverlap="1" wp14:anchorId="38F4D19F" wp14:editId="1E2F05A8">
                <wp:simplePos x="0" y="0"/>
                <wp:positionH relativeFrom="margin">
                  <wp:posOffset>211667</wp:posOffset>
                </wp:positionH>
                <wp:positionV relativeFrom="paragraph">
                  <wp:posOffset>2319867</wp:posOffset>
                </wp:positionV>
                <wp:extent cx="2904067" cy="160867"/>
                <wp:effectExtent l="0" t="0" r="0" b="0"/>
                <wp:wrapNone/>
                <wp:docPr id="1214563105"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392DA" id="Rectangle 1" o:spid="_x0000_s1026" style="position:absolute;margin-left:16.65pt;margin-top:182.65pt;width:228.65pt;height:12.65pt;z-index:25226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" fillcolor="yellow" stroked="f" strokeweight="2pt">
                <v:fill opacity="35980f"/>
                <w10:wrap anchorx="margin"/>
              </v:rect>
            </w:pict>
          </mc:Fallback>
        </mc:AlternateContent>
      </w:r>
      <w:r w:rsidR="009523E7" w:rsidRPr="000365B9">
        <w:rPr>
          <w:noProof/>
        </w:rPr>
        <w:drawing>
          <wp:inline distT="0" distB="0" distL="0" distR="0" wp14:anchorId="7A499F88" wp14:editId="76F71FE8">
            <wp:extent cx="5943600" cy="5915660"/>
            <wp:effectExtent l="0" t="0" r="0" b="8890"/>
            <wp:docPr id="33263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1056" name="Picture 1" descr="A screenshot of a computer&#10;&#10;Description automatically generated"/>
                    <pic:cNvPicPr/>
                  </pic:nvPicPr>
                  <pic:blipFill>
                    <a:blip r:embed="rId40"/>
                    <a:stretch>
                      <a:fillRect/>
                    </a:stretch>
                  </pic:blipFill>
                  <pic:spPr>
                    <a:xfrm>
                      <a:off x="0" y="0"/>
                      <a:ext cx="5943600" cy="5915660"/>
                    </a:xfrm>
                    <a:prstGeom prst="rect">
                      <a:avLst/>
                    </a:prstGeom>
                  </pic:spPr>
                </pic:pic>
              </a:graphicData>
            </a:graphic>
          </wp:inline>
        </w:drawing>
      </w:r>
    </w:p>
    <w:p w14:paraId="45046A6B" w14:textId="316146E8" w:rsidR="00205EC9" w:rsidRDefault="00205EC9" w:rsidP="00205EC9">
      <w:r>
        <w:t>Figure 8.3: The above Screenshot displays the ACL name for each interface for HUB-A.</w:t>
      </w:r>
    </w:p>
    <w:p w14:paraId="16DD5B4E" w14:textId="77777777" w:rsidR="00205EC9" w:rsidRDefault="00205EC9" w:rsidP="009523E7"/>
    <w:p w14:paraId="0436A969" w14:textId="77777777" w:rsidR="009523E7" w:rsidRDefault="009523E7" w:rsidP="009523E7"/>
    <w:p w14:paraId="400DE3AE" w14:textId="1CAEA513" w:rsidR="009523E7" w:rsidRDefault="00E07E1C" w:rsidP="009523E7">
      <w:r>
        <w:rPr>
          <w:noProof/>
        </w:rPr>
        <w:lastRenderedPageBreak/>
        <mc:AlternateContent>
          <mc:Choice Requires="wps">
            <w:drawing>
              <wp:anchor distT="0" distB="0" distL="114300" distR="114300" simplePos="0" relativeHeight="252268544" behindDoc="0" locked="0" layoutInCell="1" allowOverlap="1" wp14:anchorId="03973E28" wp14:editId="72FF9953">
                <wp:simplePos x="0" y="0"/>
                <wp:positionH relativeFrom="margin">
                  <wp:align>left</wp:align>
                </wp:positionH>
                <wp:positionV relativeFrom="paragraph">
                  <wp:posOffset>1286933</wp:posOffset>
                </wp:positionV>
                <wp:extent cx="2904067" cy="160867"/>
                <wp:effectExtent l="0" t="0" r="0" b="0"/>
                <wp:wrapNone/>
                <wp:docPr id="1375539149"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3E86F" id="Rectangle 1" o:spid="_x0000_s1026" style="position:absolute;margin-left:0;margin-top:101.35pt;width:228.65pt;height:12.65pt;z-index:252268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70592" behindDoc="0" locked="0" layoutInCell="1" allowOverlap="1" wp14:anchorId="5FFD8FEA" wp14:editId="45156F9A">
                <wp:simplePos x="0" y="0"/>
                <wp:positionH relativeFrom="margin">
                  <wp:posOffset>228600</wp:posOffset>
                </wp:positionH>
                <wp:positionV relativeFrom="paragraph">
                  <wp:posOffset>2294467</wp:posOffset>
                </wp:positionV>
                <wp:extent cx="2904067" cy="160867"/>
                <wp:effectExtent l="0" t="0" r="0" b="0"/>
                <wp:wrapNone/>
                <wp:docPr id="1117951355"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59522" id="Rectangle 1" o:spid="_x0000_s1026" style="position:absolute;margin-left:18pt;margin-top:180.65pt;width:228.65pt;height:12.6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" fillcolor="yellow" stroked="f" strokeweight="2pt">
                <v:fill opacity="35980f"/>
                <w10:wrap anchorx="margin"/>
              </v:rect>
            </w:pict>
          </mc:Fallback>
        </mc:AlternateContent>
      </w:r>
      <w:r w:rsidR="009523E7" w:rsidRPr="00CA2394">
        <w:rPr>
          <w:noProof/>
        </w:rPr>
        <w:drawing>
          <wp:inline distT="0" distB="0" distL="0" distR="0" wp14:anchorId="6A26030E" wp14:editId="43D13EA5">
            <wp:extent cx="5943600" cy="5888355"/>
            <wp:effectExtent l="0" t="0" r="0" b="0"/>
            <wp:docPr id="15541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5411" name="Picture 1" descr="A screenshot of a computer&#10;&#10;Description automatically generated"/>
                    <pic:cNvPicPr/>
                  </pic:nvPicPr>
                  <pic:blipFill>
                    <a:blip r:embed="rId41"/>
                    <a:stretch>
                      <a:fillRect/>
                    </a:stretch>
                  </pic:blipFill>
                  <pic:spPr>
                    <a:xfrm>
                      <a:off x="0" y="0"/>
                      <a:ext cx="5943600" cy="5888355"/>
                    </a:xfrm>
                    <a:prstGeom prst="rect">
                      <a:avLst/>
                    </a:prstGeom>
                  </pic:spPr>
                </pic:pic>
              </a:graphicData>
            </a:graphic>
          </wp:inline>
        </w:drawing>
      </w:r>
    </w:p>
    <w:p w14:paraId="05C6278E" w14:textId="03AD8E80" w:rsidR="00205EC9" w:rsidRDefault="00205EC9" w:rsidP="00205EC9">
      <w:r>
        <w:t>Figure 8.4: The above Screenshot displays the ACL name for each interface for HUB-A.</w:t>
      </w:r>
    </w:p>
    <w:p w14:paraId="5D5E4D3E" w14:textId="77777777" w:rsidR="00205EC9" w:rsidRDefault="00205EC9" w:rsidP="009523E7"/>
    <w:p w14:paraId="6FE46F70" w14:textId="77777777" w:rsidR="009523E7" w:rsidRDefault="009523E7" w:rsidP="009523E7"/>
    <w:p w14:paraId="299404BD" w14:textId="355CCD99" w:rsidR="009523E7" w:rsidRDefault="00E07E1C" w:rsidP="009523E7">
      <w:r>
        <w:rPr>
          <w:noProof/>
        </w:rPr>
        <w:lastRenderedPageBreak/>
        <mc:AlternateContent>
          <mc:Choice Requires="wps">
            <w:drawing>
              <wp:anchor distT="0" distB="0" distL="114300" distR="114300" simplePos="0" relativeHeight="252272640" behindDoc="0" locked="0" layoutInCell="1" allowOverlap="1" wp14:anchorId="5CF5E453" wp14:editId="26E38514">
                <wp:simplePos x="0" y="0"/>
                <wp:positionH relativeFrom="margin">
                  <wp:posOffset>211667</wp:posOffset>
                </wp:positionH>
                <wp:positionV relativeFrom="paragraph">
                  <wp:posOffset>2785533</wp:posOffset>
                </wp:positionV>
                <wp:extent cx="2904067" cy="160867"/>
                <wp:effectExtent l="0" t="0" r="0" b="0"/>
                <wp:wrapNone/>
                <wp:docPr id="1560304981"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88B1D" id="Rectangle 1" o:spid="_x0000_s1026" style="position:absolute;margin-left:16.65pt;margin-top:219.35pt;width:228.65pt;height:12.65pt;z-index:25227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74688" behindDoc="0" locked="0" layoutInCell="1" allowOverlap="1" wp14:anchorId="0BABA4BB" wp14:editId="231A2CD1">
                <wp:simplePos x="0" y="0"/>
                <wp:positionH relativeFrom="margin">
                  <wp:posOffset>143933</wp:posOffset>
                </wp:positionH>
                <wp:positionV relativeFrom="paragraph">
                  <wp:posOffset>1761067</wp:posOffset>
                </wp:positionV>
                <wp:extent cx="2904067" cy="160867"/>
                <wp:effectExtent l="0" t="0" r="0" b="0"/>
                <wp:wrapNone/>
                <wp:docPr id="844532503"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941D0" id="Rectangle 1" o:spid="_x0000_s1026" style="position:absolute;margin-left:11.35pt;margin-top:138.65pt;width:228.65pt;height:12.65pt;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" fillcolor="yellow" stroked="f" strokeweight="2pt">
                <v:fill opacity="35980f"/>
                <w10:wrap anchorx="margin"/>
              </v:rect>
            </w:pict>
          </mc:Fallback>
        </mc:AlternateContent>
      </w:r>
      <w:r w:rsidR="009523E7" w:rsidRPr="00CA2394">
        <w:rPr>
          <w:noProof/>
        </w:rPr>
        <w:drawing>
          <wp:inline distT="0" distB="0" distL="0" distR="0" wp14:anchorId="4EC741AE" wp14:editId="43A9A66C">
            <wp:extent cx="5943600" cy="6416675"/>
            <wp:effectExtent l="0" t="0" r="0" b="3175"/>
            <wp:docPr id="1919794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94914" name="Picture 1" descr="A screenshot of a computer&#10;&#10;Description automatically generated"/>
                    <pic:cNvPicPr/>
                  </pic:nvPicPr>
                  <pic:blipFill>
                    <a:blip r:embed="rId42"/>
                    <a:stretch>
                      <a:fillRect/>
                    </a:stretch>
                  </pic:blipFill>
                  <pic:spPr>
                    <a:xfrm>
                      <a:off x="0" y="0"/>
                      <a:ext cx="5943600" cy="6416675"/>
                    </a:xfrm>
                    <a:prstGeom prst="rect">
                      <a:avLst/>
                    </a:prstGeom>
                  </pic:spPr>
                </pic:pic>
              </a:graphicData>
            </a:graphic>
          </wp:inline>
        </w:drawing>
      </w:r>
    </w:p>
    <w:p w14:paraId="5CB17070" w14:textId="42DDC659" w:rsidR="00205EC9" w:rsidRDefault="00205EC9" w:rsidP="00205EC9">
      <w:r>
        <w:t>Figure 9: The above Screenshot displays the ACL name for each interface for HUB-B.</w:t>
      </w:r>
    </w:p>
    <w:p w14:paraId="27394FA7" w14:textId="77777777" w:rsidR="00205EC9" w:rsidRDefault="00205EC9" w:rsidP="009523E7"/>
    <w:p w14:paraId="2E86939D" w14:textId="77777777" w:rsidR="009523E7" w:rsidRDefault="009523E7" w:rsidP="009523E7"/>
    <w:p w14:paraId="7BD9B66A" w14:textId="4A3F3BB9" w:rsidR="009523E7" w:rsidRDefault="00E07E1C" w:rsidP="009523E7">
      <w:r>
        <w:rPr>
          <w:noProof/>
        </w:rPr>
        <w:lastRenderedPageBreak/>
        <mc:AlternateContent>
          <mc:Choice Requires="wps">
            <w:drawing>
              <wp:anchor distT="0" distB="0" distL="114300" distR="114300" simplePos="0" relativeHeight="252276736" behindDoc="0" locked="0" layoutInCell="1" allowOverlap="1" wp14:anchorId="1FB7651F" wp14:editId="41E67DAF">
                <wp:simplePos x="0" y="0"/>
                <wp:positionH relativeFrom="margin">
                  <wp:posOffset>143933</wp:posOffset>
                </wp:positionH>
                <wp:positionV relativeFrom="paragraph">
                  <wp:posOffset>1744134</wp:posOffset>
                </wp:positionV>
                <wp:extent cx="2904067" cy="160867"/>
                <wp:effectExtent l="0" t="0" r="0" b="0"/>
                <wp:wrapNone/>
                <wp:docPr id="1211195818"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0DAEB" id="Rectangle 1" o:spid="_x0000_s1026" style="position:absolute;margin-left:11.35pt;margin-top:137.35pt;width:228.65pt;height:12.65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78784" behindDoc="0" locked="0" layoutInCell="1" allowOverlap="1" wp14:anchorId="4F8406CD" wp14:editId="67213F14">
                <wp:simplePos x="0" y="0"/>
                <wp:positionH relativeFrom="margin">
                  <wp:posOffset>169333</wp:posOffset>
                </wp:positionH>
                <wp:positionV relativeFrom="paragraph">
                  <wp:posOffset>2768600</wp:posOffset>
                </wp:positionV>
                <wp:extent cx="2904067" cy="160867"/>
                <wp:effectExtent l="0" t="0" r="0" b="0"/>
                <wp:wrapNone/>
                <wp:docPr id="99797687"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CA6D7" id="Rectangle 1" o:spid="_x0000_s1026" style="position:absolute;margin-left:13.35pt;margin-top:218pt;width:228.65pt;height:12.65pt;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" fillcolor="yellow" stroked="f" strokeweight="2pt">
                <v:fill opacity="35980f"/>
                <w10:wrap anchorx="margin"/>
              </v:rect>
            </w:pict>
          </mc:Fallback>
        </mc:AlternateContent>
      </w:r>
      <w:r w:rsidR="009523E7" w:rsidRPr="00CA2394">
        <w:rPr>
          <w:noProof/>
        </w:rPr>
        <w:drawing>
          <wp:inline distT="0" distB="0" distL="0" distR="0" wp14:anchorId="34AA5C91" wp14:editId="33F24F3D">
            <wp:extent cx="5943600" cy="6269355"/>
            <wp:effectExtent l="0" t="0" r="0" b="0"/>
            <wp:docPr id="1128300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00738" name="Picture 1" descr="A screenshot of a computer&#10;&#10;Description automatically generated"/>
                    <pic:cNvPicPr/>
                  </pic:nvPicPr>
                  <pic:blipFill>
                    <a:blip r:embed="rId43"/>
                    <a:stretch>
                      <a:fillRect/>
                    </a:stretch>
                  </pic:blipFill>
                  <pic:spPr>
                    <a:xfrm>
                      <a:off x="0" y="0"/>
                      <a:ext cx="5943600" cy="6269355"/>
                    </a:xfrm>
                    <a:prstGeom prst="rect">
                      <a:avLst/>
                    </a:prstGeom>
                  </pic:spPr>
                </pic:pic>
              </a:graphicData>
            </a:graphic>
          </wp:inline>
        </w:drawing>
      </w:r>
    </w:p>
    <w:p w14:paraId="5DE8FD0A" w14:textId="7CB14AED" w:rsidR="00205EC9" w:rsidRDefault="00205EC9" w:rsidP="00205EC9">
      <w:r>
        <w:t>Figure 9.1: The above Screenshot displays the ACL name for each interface for HUB-B.</w:t>
      </w:r>
    </w:p>
    <w:p w14:paraId="78909675" w14:textId="77777777" w:rsidR="00205EC9" w:rsidRDefault="00205EC9" w:rsidP="009523E7"/>
    <w:p w14:paraId="6A37EC2D" w14:textId="77777777" w:rsidR="009523E7" w:rsidRDefault="009523E7" w:rsidP="009523E7"/>
    <w:p w14:paraId="7E6C7B4C" w14:textId="77777777" w:rsidR="009523E7" w:rsidRDefault="009523E7" w:rsidP="009523E7"/>
    <w:p w14:paraId="22C3039A" w14:textId="6BD474E8" w:rsidR="009523E7" w:rsidRDefault="0027707D" w:rsidP="009523E7">
      <w:r>
        <w:rPr>
          <w:noProof/>
        </w:rPr>
        <w:lastRenderedPageBreak/>
        <mc:AlternateContent>
          <mc:Choice Requires="wps">
            <w:drawing>
              <wp:anchor distT="0" distB="0" distL="114300" distR="114300" simplePos="0" relativeHeight="252282880" behindDoc="0" locked="0" layoutInCell="1" allowOverlap="1" wp14:anchorId="2C4120F1" wp14:editId="141355B2">
                <wp:simplePos x="0" y="0"/>
                <wp:positionH relativeFrom="margin">
                  <wp:posOffset>101388</wp:posOffset>
                </wp:positionH>
                <wp:positionV relativeFrom="paragraph">
                  <wp:posOffset>1312122</wp:posOffset>
                </wp:positionV>
                <wp:extent cx="2904067" cy="160867"/>
                <wp:effectExtent l="0" t="0" r="0" b="0"/>
                <wp:wrapNone/>
                <wp:docPr id="1248073253"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B0B00" id="Rectangle 1" o:spid="_x0000_s1026" style="position:absolute;margin-left:8pt;margin-top:103.3pt;width:228.65pt;height:12.65pt;z-index:25228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80832" behindDoc="0" locked="0" layoutInCell="1" allowOverlap="1" wp14:anchorId="0DE2E420" wp14:editId="57B9AF1B">
                <wp:simplePos x="0" y="0"/>
                <wp:positionH relativeFrom="margin">
                  <wp:posOffset>254000</wp:posOffset>
                </wp:positionH>
                <wp:positionV relativeFrom="paragraph">
                  <wp:posOffset>2294466</wp:posOffset>
                </wp:positionV>
                <wp:extent cx="2904067" cy="160867"/>
                <wp:effectExtent l="0" t="0" r="0" b="0"/>
                <wp:wrapNone/>
                <wp:docPr id="964699344"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BC874" id="Rectangle 1" o:spid="_x0000_s1026" style="position:absolute;margin-left:20pt;margin-top:180.65pt;width:228.65pt;height:12.65pt;z-index:25228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" fillcolor="yellow" stroked="f" strokeweight="2pt">
                <v:fill opacity="35980f"/>
                <w10:wrap anchorx="margin"/>
              </v:rect>
            </w:pict>
          </mc:Fallback>
        </mc:AlternateContent>
      </w:r>
      <w:r w:rsidR="009523E7" w:rsidRPr="000365B9">
        <w:rPr>
          <w:noProof/>
        </w:rPr>
        <w:drawing>
          <wp:inline distT="0" distB="0" distL="0" distR="0" wp14:anchorId="5B53E543" wp14:editId="0E19FD90">
            <wp:extent cx="5943600" cy="5908675"/>
            <wp:effectExtent l="0" t="0" r="0" b="0"/>
            <wp:docPr id="32789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9073" name="Picture 1" descr="A screenshot of a computer&#10;&#10;Description automatically generated"/>
                    <pic:cNvPicPr/>
                  </pic:nvPicPr>
                  <pic:blipFill>
                    <a:blip r:embed="rId44"/>
                    <a:stretch>
                      <a:fillRect/>
                    </a:stretch>
                  </pic:blipFill>
                  <pic:spPr>
                    <a:xfrm>
                      <a:off x="0" y="0"/>
                      <a:ext cx="5943600" cy="5908675"/>
                    </a:xfrm>
                    <a:prstGeom prst="rect">
                      <a:avLst/>
                    </a:prstGeom>
                  </pic:spPr>
                </pic:pic>
              </a:graphicData>
            </a:graphic>
          </wp:inline>
        </w:drawing>
      </w:r>
    </w:p>
    <w:p w14:paraId="08B3556A" w14:textId="4A08367D" w:rsidR="00205EC9" w:rsidRDefault="00205EC9" w:rsidP="00205EC9">
      <w:r>
        <w:t>Figure 9.2: The above Screenshot displays the ACL name for each interface for HUB-B.</w:t>
      </w:r>
    </w:p>
    <w:p w14:paraId="30A6C3D3" w14:textId="77777777" w:rsidR="00205EC9" w:rsidRDefault="00205EC9" w:rsidP="009523E7"/>
    <w:p w14:paraId="2E6E017D" w14:textId="136F746A" w:rsidR="009523E7" w:rsidRDefault="0027707D" w:rsidP="009523E7">
      <w:r>
        <w:rPr>
          <w:noProof/>
        </w:rPr>
        <w:lastRenderedPageBreak/>
        <mc:AlternateContent>
          <mc:Choice Requires="wps">
            <w:drawing>
              <wp:anchor distT="0" distB="0" distL="114300" distR="114300" simplePos="0" relativeHeight="252284928" behindDoc="0" locked="0" layoutInCell="1" allowOverlap="1" wp14:anchorId="22102E47" wp14:editId="4F156289">
                <wp:simplePos x="0" y="0"/>
                <wp:positionH relativeFrom="margin">
                  <wp:posOffset>279400</wp:posOffset>
                </wp:positionH>
                <wp:positionV relativeFrom="paragraph">
                  <wp:posOffset>2294467</wp:posOffset>
                </wp:positionV>
                <wp:extent cx="2904067" cy="160867"/>
                <wp:effectExtent l="0" t="0" r="0" b="0"/>
                <wp:wrapNone/>
                <wp:docPr id="793569773"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1B606" id="Rectangle 1" o:spid="_x0000_s1026" style="position:absolute;margin-left:22pt;margin-top:180.65pt;width:228.65pt;height:12.65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86976" behindDoc="0" locked="0" layoutInCell="1" allowOverlap="1" wp14:anchorId="660416A1" wp14:editId="0B86C469">
                <wp:simplePos x="0" y="0"/>
                <wp:positionH relativeFrom="margin">
                  <wp:posOffset>8467</wp:posOffset>
                </wp:positionH>
                <wp:positionV relativeFrom="paragraph">
                  <wp:posOffset>1270000</wp:posOffset>
                </wp:positionV>
                <wp:extent cx="2904067" cy="160867"/>
                <wp:effectExtent l="0" t="0" r="0" b="0"/>
                <wp:wrapNone/>
                <wp:docPr id="571004373"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CEF59" id="Rectangle 1" o:spid="_x0000_s1026" style="position:absolute;margin-left:.65pt;margin-top:100pt;width:228.65pt;height:12.65pt;z-index:25228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" fillcolor="yellow" stroked="f" strokeweight="2pt">
                <v:fill opacity="35980f"/>
                <w10:wrap anchorx="margin"/>
              </v:rect>
            </w:pict>
          </mc:Fallback>
        </mc:AlternateContent>
      </w:r>
      <w:r w:rsidR="009523E7" w:rsidRPr="000365B9">
        <w:rPr>
          <w:noProof/>
        </w:rPr>
        <w:drawing>
          <wp:inline distT="0" distB="0" distL="0" distR="0" wp14:anchorId="5BF22BEE" wp14:editId="4C6A5728">
            <wp:extent cx="5943600" cy="5908675"/>
            <wp:effectExtent l="0" t="0" r="0" b="0"/>
            <wp:docPr id="251538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38487" name="Picture 1" descr="A screenshot of a computer&#10;&#10;Description automatically generated"/>
                    <pic:cNvPicPr/>
                  </pic:nvPicPr>
                  <pic:blipFill>
                    <a:blip r:embed="rId45"/>
                    <a:stretch>
                      <a:fillRect/>
                    </a:stretch>
                  </pic:blipFill>
                  <pic:spPr>
                    <a:xfrm>
                      <a:off x="0" y="0"/>
                      <a:ext cx="5943600" cy="5908675"/>
                    </a:xfrm>
                    <a:prstGeom prst="rect">
                      <a:avLst/>
                    </a:prstGeom>
                  </pic:spPr>
                </pic:pic>
              </a:graphicData>
            </a:graphic>
          </wp:inline>
        </w:drawing>
      </w:r>
    </w:p>
    <w:p w14:paraId="031A1237" w14:textId="4764ADF5" w:rsidR="00205EC9" w:rsidRDefault="00205EC9" w:rsidP="00205EC9">
      <w:r>
        <w:t>Figure 9.3: The above Screenshot displays the ACL name for each interface for HUB-B.</w:t>
      </w:r>
    </w:p>
    <w:p w14:paraId="22A73146" w14:textId="77777777" w:rsidR="00205EC9" w:rsidRDefault="00205EC9" w:rsidP="009523E7"/>
    <w:p w14:paraId="4D3BEA62" w14:textId="77777777" w:rsidR="009523E7" w:rsidRDefault="009523E7" w:rsidP="009523E7"/>
    <w:p w14:paraId="0E9B8081" w14:textId="13E60ABB" w:rsidR="009523E7" w:rsidRDefault="0027707D" w:rsidP="009523E7">
      <w:r>
        <w:rPr>
          <w:noProof/>
        </w:rPr>
        <w:lastRenderedPageBreak/>
        <mc:AlternateContent>
          <mc:Choice Requires="wps">
            <w:drawing>
              <wp:anchor distT="0" distB="0" distL="114300" distR="114300" simplePos="0" relativeHeight="252289024" behindDoc="0" locked="0" layoutInCell="1" allowOverlap="1" wp14:anchorId="4D09257D" wp14:editId="31365734">
                <wp:simplePos x="0" y="0"/>
                <wp:positionH relativeFrom="margin">
                  <wp:posOffset>93133</wp:posOffset>
                </wp:positionH>
                <wp:positionV relativeFrom="paragraph">
                  <wp:posOffset>1286933</wp:posOffset>
                </wp:positionV>
                <wp:extent cx="2904067" cy="160867"/>
                <wp:effectExtent l="0" t="0" r="0" b="0"/>
                <wp:wrapNone/>
                <wp:docPr id="1381538311"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0CA68" id="Rectangle 1" o:spid="_x0000_s1026" style="position:absolute;margin-left:7.35pt;margin-top:101.35pt;width:228.65pt;height:12.65pt;z-index:25228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91072" behindDoc="0" locked="0" layoutInCell="1" allowOverlap="1" wp14:anchorId="4F01C381" wp14:editId="31C29F31">
                <wp:simplePos x="0" y="0"/>
                <wp:positionH relativeFrom="margin">
                  <wp:posOffset>211667</wp:posOffset>
                </wp:positionH>
                <wp:positionV relativeFrom="paragraph">
                  <wp:posOffset>2286000</wp:posOffset>
                </wp:positionV>
                <wp:extent cx="2904067" cy="160867"/>
                <wp:effectExtent l="0" t="0" r="0" b="0"/>
                <wp:wrapNone/>
                <wp:docPr id="492327996" name="Rectangle 1"/>
                <wp:cNvGraphicFramePr/>
                <a:graphic xmlns:a="http://schemas.openxmlformats.org/drawingml/2006/main">
                  <a:graphicData uri="http://schemas.microsoft.com/office/word/2010/wordprocessingShape">
                    <wps:wsp>
                      <wps:cNvSpPr/>
                      <wps:spPr>
                        <a:xfrm>
                          <a:off x="0" y="0"/>
                          <a:ext cx="2904067" cy="1608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4051B" id="Rectangle 1" o:spid="_x0000_s1026" style="position:absolute;margin-left:16.65pt;margin-top:180pt;width:228.65pt;height:12.65pt;z-index:25229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" fillcolor="yellow" stroked="f" strokeweight="2pt">
                <v:fill opacity="35980f"/>
                <w10:wrap anchorx="margin"/>
              </v:rect>
            </w:pict>
          </mc:Fallback>
        </mc:AlternateContent>
      </w:r>
      <w:r w:rsidR="009523E7" w:rsidRPr="000365B9">
        <w:rPr>
          <w:noProof/>
        </w:rPr>
        <w:drawing>
          <wp:inline distT="0" distB="0" distL="0" distR="0" wp14:anchorId="3E97D9A1" wp14:editId="1ECB1487">
            <wp:extent cx="5943600" cy="5964555"/>
            <wp:effectExtent l="0" t="0" r="0" b="0"/>
            <wp:docPr id="819758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58945" name="Picture 1" descr="A screenshot of a computer&#10;&#10;Description automatically generated"/>
                    <pic:cNvPicPr/>
                  </pic:nvPicPr>
                  <pic:blipFill>
                    <a:blip r:embed="rId46"/>
                    <a:stretch>
                      <a:fillRect/>
                    </a:stretch>
                  </pic:blipFill>
                  <pic:spPr>
                    <a:xfrm>
                      <a:off x="0" y="0"/>
                      <a:ext cx="5943600" cy="5964555"/>
                    </a:xfrm>
                    <a:prstGeom prst="rect">
                      <a:avLst/>
                    </a:prstGeom>
                  </pic:spPr>
                </pic:pic>
              </a:graphicData>
            </a:graphic>
          </wp:inline>
        </w:drawing>
      </w:r>
    </w:p>
    <w:p w14:paraId="74CA7477" w14:textId="63252051" w:rsidR="00205EC9" w:rsidRDefault="00205EC9" w:rsidP="00205EC9">
      <w:r>
        <w:t>Figure 9.4: The above Screenshot displays the ACL name for each interface for HUB-B.</w:t>
      </w:r>
    </w:p>
    <w:p w14:paraId="4D41EA68" w14:textId="77777777" w:rsidR="00205EC9" w:rsidRDefault="00205EC9" w:rsidP="009523E7"/>
    <w:p w14:paraId="7E9D929A" w14:textId="77777777" w:rsidR="009523E7" w:rsidRDefault="009523E7" w:rsidP="009523E7"/>
    <w:p w14:paraId="7E0E118E" w14:textId="77777777" w:rsidR="009523E7" w:rsidRDefault="009523E7" w:rsidP="009523E7"/>
    <w:p w14:paraId="7CC47F46" w14:textId="1EF632A3" w:rsidR="009523E7" w:rsidRDefault="0027707D" w:rsidP="009523E7">
      <w:r>
        <w:rPr>
          <w:noProof/>
        </w:rPr>
        <w:lastRenderedPageBreak/>
        <mc:AlternateContent>
          <mc:Choice Requires="wps">
            <w:drawing>
              <wp:anchor distT="0" distB="0" distL="114300" distR="114300" simplePos="0" relativeHeight="252293120" behindDoc="0" locked="0" layoutInCell="1" allowOverlap="1" wp14:anchorId="70940ED9" wp14:editId="113C3CCE">
                <wp:simplePos x="0" y="0"/>
                <wp:positionH relativeFrom="margin">
                  <wp:posOffset>152400</wp:posOffset>
                </wp:positionH>
                <wp:positionV relativeFrom="paragraph">
                  <wp:posOffset>1041400</wp:posOffset>
                </wp:positionV>
                <wp:extent cx="1464310" cy="220133"/>
                <wp:effectExtent l="0" t="0" r="2540" b="8890"/>
                <wp:wrapNone/>
                <wp:docPr id="1626041578" name="Rectangle 1"/>
                <wp:cNvGraphicFramePr/>
                <a:graphic xmlns:a="http://schemas.openxmlformats.org/drawingml/2006/main">
                  <a:graphicData uri="http://schemas.microsoft.com/office/word/2010/wordprocessingShape">
                    <wps:wsp>
                      <wps:cNvSpPr/>
                      <wps:spPr>
                        <a:xfrm>
                          <a:off x="0" y="0"/>
                          <a:ext cx="1464310" cy="22013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E08C6" id="Rectangle 1" o:spid="_x0000_s1026" style="position:absolute;margin-left:12pt;margin-top:82pt;width:115.3pt;height:17.35pt;z-index:25229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2295168" behindDoc="0" locked="0" layoutInCell="1" allowOverlap="1" wp14:anchorId="4281CC0C" wp14:editId="3570778E">
                <wp:simplePos x="0" y="0"/>
                <wp:positionH relativeFrom="margin">
                  <wp:align>left</wp:align>
                </wp:positionH>
                <wp:positionV relativeFrom="paragraph">
                  <wp:posOffset>0</wp:posOffset>
                </wp:positionV>
                <wp:extent cx="1464733" cy="186267"/>
                <wp:effectExtent l="0" t="0" r="2540" b="4445"/>
                <wp:wrapNone/>
                <wp:docPr id="871224252"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23CA9" id="Rectangle 1" o:spid="_x0000_s1026" style="position:absolute;margin-left:0;margin-top:0;width:115.35pt;height:14.65pt;z-index:25229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" fillcolor="yellow" stroked="f" strokeweight="2pt">
                <v:fill opacity="35980f"/>
                <w10:wrap anchorx="margin"/>
              </v:rect>
            </w:pict>
          </mc:Fallback>
        </mc:AlternateContent>
      </w:r>
      <w:r w:rsidR="009523E7" w:rsidRPr="000365B9">
        <w:rPr>
          <w:noProof/>
        </w:rPr>
        <w:drawing>
          <wp:inline distT="0" distB="0" distL="0" distR="0" wp14:anchorId="1ADC2928" wp14:editId="5D75ECC5">
            <wp:extent cx="5943600" cy="3083560"/>
            <wp:effectExtent l="0" t="0" r="0" b="2540"/>
            <wp:docPr id="14274724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72404" name="Picture 1" descr="A computer screen shot of a program&#10;&#10;Description automatically generated"/>
                    <pic:cNvPicPr/>
                  </pic:nvPicPr>
                  <pic:blipFill>
                    <a:blip r:embed="rId47"/>
                    <a:stretch>
                      <a:fillRect/>
                    </a:stretch>
                  </pic:blipFill>
                  <pic:spPr>
                    <a:xfrm>
                      <a:off x="0" y="0"/>
                      <a:ext cx="5943600" cy="3083560"/>
                    </a:xfrm>
                    <a:prstGeom prst="rect">
                      <a:avLst/>
                    </a:prstGeom>
                  </pic:spPr>
                </pic:pic>
              </a:graphicData>
            </a:graphic>
          </wp:inline>
        </w:drawing>
      </w:r>
    </w:p>
    <w:p w14:paraId="6E481E1A" w14:textId="3AB3398C" w:rsidR="00205EC9" w:rsidRDefault="00205EC9" w:rsidP="00407B0E">
      <w:r>
        <w:t>Figure 10: The above Screenshot</w:t>
      </w:r>
      <w:r w:rsidR="00407B0E">
        <w:t xml:space="preserve"> ensures</w:t>
      </w:r>
      <w:r>
        <w:t xml:space="preserve"> </w:t>
      </w:r>
      <w:r w:rsidR="00407B0E">
        <w:t>that the PC1 on the LAN defined in the access lists can ping the PC on</w:t>
      </w:r>
      <w:r w:rsidR="000D748C">
        <w:t xml:space="preserve"> </w:t>
      </w:r>
      <w:r w:rsidR="00731626">
        <w:t xml:space="preserve">the </w:t>
      </w:r>
      <w:r w:rsidR="00407B0E">
        <w:t>HUB B LAN</w:t>
      </w:r>
      <w:r w:rsidR="000D748C">
        <w:t>.</w:t>
      </w:r>
    </w:p>
    <w:p w14:paraId="4CB24684" w14:textId="77777777" w:rsidR="00205EC9" w:rsidRDefault="00205EC9" w:rsidP="009523E7"/>
    <w:p w14:paraId="1953A907" w14:textId="77777777" w:rsidR="009523E7" w:rsidRDefault="009523E7" w:rsidP="009523E7"/>
    <w:p w14:paraId="39882A1D" w14:textId="77777777" w:rsidR="009523E7" w:rsidRDefault="009523E7" w:rsidP="009523E7"/>
    <w:p w14:paraId="37C479B2" w14:textId="77777777" w:rsidR="009523E7" w:rsidRDefault="009523E7" w:rsidP="009523E7"/>
    <w:p w14:paraId="077D6F5E" w14:textId="42567C4A" w:rsidR="009523E7" w:rsidRDefault="0027707D" w:rsidP="009523E7">
      <w:r>
        <w:rPr>
          <w:noProof/>
        </w:rPr>
        <w:lastRenderedPageBreak/>
        <mc:AlternateContent>
          <mc:Choice Requires="wps">
            <w:drawing>
              <wp:anchor distT="0" distB="0" distL="114300" distR="114300" simplePos="0" relativeHeight="252299264" behindDoc="0" locked="0" layoutInCell="1" allowOverlap="1" wp14:anchorId="06E3A90D" wp14:editId="3B5E7FC0">
                <wp:simplePos x="0" y="0"/>
                <wp:positionH relativeFrom="margin">
                  <wp:posOffset>110067</wp:posOffset>
                </wp:positionH>
                <wp:positionV relativeFrom="paragraph">
                  <wp:posOffset>1329267</wp:posOffset>
                </wp:positionV>
                <wp:extent cx="1464733" cy="186267"/>
                <wp:effectExtent l="0" t="0" r="2540" b="4445"/>
                <wp:wrapNone/>
                <wp:docPr id="1056669975"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A4AC0" id="Rectangle 1" o:spid="_x0000_s1026" style="position:absolute;margin-left:8.65pt;margin-top:104.65pt;width:115.35pt;height:14.65pt;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" fillcolor="yellow" stroked="f" strokeweight="2pt">
                <v:fill opacity="35980f"/>
                <w10:wrap anchorx="margin"/>
              </v:rect>
            </w:pict>
          </mc:Fallback>
        </mc:AlternateContent>
      </w:r>
      <w:r w:rsidR="009523E7" w:rsidRPr="000365B9">
        <w:rPr>
          <w:noProof/>
        </w:rPr>
        <w:drawing>
          <wp:inline distT="0" distB="0" distL="0" distR="0" wp14:anchorId="72C91257" wp14:editId="0501443E">
            <wp:extent cx="5943600" cy="3274695"/>
            <wp:effectExtent l="0" t="0" r="0" b="1905"/>
            <wp:docPr id="1579471114" name="Picture 1" descr="A computer screen with white text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71114" name="Picture 1" descr="A computer screen with white text and black background&#10;&#10;Description automatically generated"/>
                    <pic:cNvPicPr/>
                  </pic:nvPicPr>
                  <pic:blipFill>
                    <a:blip r:embed="rId48"/>
                    <a:stretch>
                      <a:fillRect/>
                    </a:stretch>
                  </pic:blipFill>
                  <pic:spPr>
                    <a:xfrm>
                      <a:off x="0" y="0"/>
                      <a:ext cx="5943600" cy="3274695"/>
                    </a:xfrm>
                    <a:prstGeom prst="rect">
                      <a:avLst/>
                    </a:prstGeom>
                  </pic:spPr>
                </pic:pic>
              </a:graphicData>
            </a:graphic>
          </wp:inline>
        </w:drawing>
      </w:r>
      <w:r>
        <w:rPr>
          <w:noProof/>
        </w:rPr>
        <mc:AlternateContent>
          <mc:Choice Requires="wps">
            <w:drawing>
              <wp:anchor distT="0" distB="0" distL="114300" distR="114300" simplePos="0" relativeHeight="252297216" behindDoc="0" locked="0" layoutInCell="1" allowOverlap="1" wp14:anchorId="71C346D4" wp14:editId="6B81322B">
                <wp:simplePos x="0" y="0"/>
                <wp:positionH relativeFrom="margin">
                  <wp:posOffset>0</wp:posOffset>
                </wp:positionH>
                <wp:positionV relativeFrom="paragraph">
                  <wp:posOffset>0</wp:posOffset>
                </wp:positionV>
                <wp:extent cx="1464733" cy="186267"/>
                <wp:effectExtent l="0" t="0" r="2540" b="4445"/>
                <wp:wrapNone/>
                <wp:docPr id="285880645"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E59A3" id="Rectangle 1" o:spid="_x0000_s1026" style="position:absolute;margin-left:0;margin-top:0;width:115.35pt;height:14.65pt;z-index:25229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" fillcolor="yellow" stroked="f" strokeweight="2pt">
                <v:fill opacity="35980f"/>
                <w10:wrap anchorx="margin"/>
              </v:rect>
            </w:pict>
          </mc:Fallback>
        </mc:AlternateContent>
      </w:r>
    </w:p>
    <w:p w14:paraId="79FD240B" w14:textId="08B3716D" w:rsidR="000D748C" w:rsidRDefault="000D748C" w:rsidP="000D748C">
      <w:r>
        <w:t>Figure 10</w:t>
      </w:r>
      <w:r w:rsidR="00AB6586">
        <w:t>.1</w:t>
      </w:r>
      <w:r>
        <w:t>: The above Screenshot ensures that the PC</w:t>
      </w:r>
      <w:r w:rsidR="00AB6586">
        <w:t>4</w:t>
      </w:r>
      <w:r>
        <w:t xml:space="preserve"> on the LAN defined in the access lists can ping the PC on </w:t>
      </w:r>
      <w:r w:rsidR="00731626">
        <w:t xml:space="preserve">the </w:t>
      </w:r>
      <w:r>
        <w:t>HUB B LAN.</w:t>
      </w:r>
    </w:p>
    <w:p w14:paraId="34F6C555" w14:textId="77777777" w:rsidR="000D748C" w:rsidRDefault="000D748C" w:rsidP="009523E7"/>
    <w:p w14:paraId="72262A7C" w14:textId="77777777" w:rsidR="009523E7" w:rsidRDefault="009523E7" w:rsidP="009523E7"/>
    <w:p w14:paraId="3D38BFDF" w14:textId="77777777" w:rsidR="009523E7" w:rsidRDefault="009523E7" w:rsidP="009523E7"/>
    <w:p w14:paraId="4525AC59" w14:textId="09AC37EC" w:rsidR="009523E7" w:rsidRDefault="0027707D" w:rsidP="009523E7">
      <w:r>
        <w:rPr>
          <w:noProof/>
        </w:rPr>
        <mc:AlternateContent>
          <mc:Choice Requires="wps">
            <w:drawing>
              <wp:anchor distT="0" distB="0" distL="114300" distR="114300" simplePos="0" relativeHeight="252303360" behindDoc="0" locked="0" layoutInCell="1" allowOverlap="1" wp14:anchorId="08589856" wp14:editId="43B23430">
                <wp:simplePos x="0" y="0"/>
                <wp:positionH relativeFrom="margin">
                  <wp:posOffset>169333</wp:posOffset>
                </wp:positionH>
                <wp:positionV relativeFrom="paragraph">
                  <wp:posOffset>855768</wp:posOffset>
                </wp:positionV>
                <wp:extent cx="1464733" cy="186267"/>
                <wp:effectExtent l="0" t="0" r="2540" b="4445"/>
                <wp:wrapNone/>
                <wp:docPr id="1631246306"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C8427" id="Rectangle 1" o:spid="_x0000_s1026" style="position:absolute;margin-left:13.35pt;margin-top:67.4pt;width:115.35pt;height:14.65pt;z-index:25230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" fillcolor="yellow" stroked="f" strokeweight="2pt">
                <v:fill opacity="35980f"/>
                <w10:wrap anchorx="margin"/>
              </v:rect>
            </w:pict>
          </mc:Fallback>
        </mc:AlternateContent>
      </w:r>
      <w:r w:rsidR="009523E7" w:rsidRPr="000365B9">
        <w:rPr>
          <w:noProof/>
        </w:rPr>
        <w:drawing>
          <wp:inline distT="0" distB="0" distL="0" distR="0" wp14:anchorId="4E855BF3" wp14:editId="6E1E91BD">
            <wp:extent cx="5943600" cy="2823845"/>
            <wp:effectExtent l="0" t="0" r="0" b="0"/>
            <wp:docPr id="125047395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3952" name="Picture 1" descr="A computer screen shot of a black screen&#10;&#10;Description automatically generated"/>
                    <pic:cNvPicPr/>
                  </pic:nvPicPr>
                  <pic:blipFill>
                    <a:blip r:embed="rId49"/>
                    <a:stretch>
                      <a:fillRect/>
                    </a:stretch>
                  </pic:blipFill>
                  <pic:spPr>
                    <a:xfrm>
                      <a:off x="0" y="0"/>
                      <a:ext cx="5943600" cy="2823845"/>
                    </a:xfrm>
                    <a:prstGeom prst="rect">
                      <a:avLst/>
                    </a:prstGeom>
                  </pic:spPr>
                </pic:pic>
              </a:graphicData>
            </a:graphic>
          </wp:inline>
        </w:drawing>
      </w:r>
      <w:r>
        <w:rPr>
          <w:noProof/>
        </w:rPr>
        <mc:AlternateContent>
          <mc:Choice Requires="wps">
            <w:drawing>
              <wp:anchor distT="0" distB="0" distL="114300" distR="114300" simplePos="0" relativeHeight="252301312" behindDoc="0" locked="0" layoutInCell="1" allowOverlap="1" wp14:anchorId="756985CE" wp14:editId="6C3F28B1">
                <wp:simplePos x="0" y="0"/>
                <wp:positionH relativeFrom="margin">
                  <wp:posOffset>0</wp:posOffset>
                </wp:positionH>
                <wp:positionV relativeFrom="paragraph">
                  <wp:posOffset>-635</wp:posOffset>
                </wp:positionV>
                <wp:extent cx="1464733" cy="186267"/>
                <wp:effectExtent l="0" t="0" r="2540" b="4445"/>
                <wp:wrapNone/>
                <wp:docPr id="1386613440"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3D5D1" id="Rectangle 1" o:spid="_x0000_s1026" style="position:absolute;margin-left:0;margin-top:-.05pt;width:115.35pt;height:14.65pt;z-index:25230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" fillcolor="yellow" stroked="f" strokeweight="2pt">
                <v:fill opacity="35980f"/>
                <w10:wrap anchorx="margin"/>
              </v:rect>
            </w:pict>
          </mc:Fallback>
        </mc:AlternateContent>
      </w:r>
    </w:p>
    <w:p w14:paraId="5824489B" w14:textId="67131399" w:rsidR="000B1BDC" w:rsidRDefault="00AB6586" w:rsidP="000B1BDC">
      <w:r>
        <w:lastRenderedPageBreak/>
        <w:t xml:space="preserve">Figure 10.2: The above Screenshot ensures that the PC3 on the LAN defined in the access lists can ping the PC on </w:t>
      </w:r>
      <w:r w:rsidR="00731626">
        <w:t xml:space="preserve">the </w:t>
      </w:r>
      <w:r>
        <w:t>HUB B LAN.</w:t>
      </w:r>
    </w:p>
    <w:p w14:paraId="030255B4" w14:textId="1969651B" w:rsidR="000B1BDC" w:rsidRDefault="0027707D" w:rsidP="000B1BDC">
      <w:r>
        <w:rPr>
          <w:noProof/>
        </w:rPr>
        <mc:AlternateContent>
          <mc:Choice Requires="wps">
            <w:drawing>
              <wp:anchor distT="0" distB="0" distL="114300" distR="114300" simplePos="0" relativeHeight="252305408" behindDoc="0" locked="0" layoutInCell="1" allowOverlap="1" wp14:anchorId="6683E706" wp14:editId="257B639C">
                <wp:simplePos x="0" y="0"/>
                <wp:positionH relativeFrom="margin">
                  <wp:posOffset>84666</wp:posOffset>
                </wp:positionH>
                <wp:positionV relativeFrom="paragraph">
                  <wp:posOffset>508000</wp:posOffset>
                </wp:positionV>
                <wp:extent cx="1464733" cy="186267"/>
                <wp:effectExtent l="0" t="0" r="2540" b="4445"/>
                <wp:wrapNone/>
                <wp:docPr id="1669787920"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6C5FC" id="Rectangle 1" o:spid="_x0000_s1026" style="position:absolute;margin-left:6.65pt;margin-top:40pt;width:115.35pt;height:14.65pt;z-index:25230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" fillcolor="yellow" stroked="f" strokeweight="2pt">
                <v:fill opacity="35980f"/>
                <w10:wrap anchorx="margin"/>
              </v:rect>
            </w:pict>
          </mc:Fallback>
        </mc:AlternateContent>
      </w:r>
      <w:r w:rsidR="000B1BDC" w:rsidRPr="005F6A64">
        <w:rPr>
          <w:noProof/>
        </w:rPr>
        <w:drawing>
          <wp:inline distT="0" distB="0" distL="0" distR="0" wp14:anchorId="7C6C382C" wp14:editId="5E4ECE41">
            <wp:extent cx="5852667" cy="2568163"/>
            <wp:effectExtent l="0" t="0" r="0" b="3810"/>
            <wp:docPr id="1858054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5433" name="Picture 1" descr="A computer screen with white text&#10;&#10;Description automatically generated"/>
                    <pic:cNvPicPr/>
                  </pic:nvPicPr>
                  <pic:blipFill>
                    <a:blip r:embed="rId50"/>
                    <a:stretch>
                      <a:fillRect/>
                    </a:stretch>
                  </pic:blipFill>
                  <pic:spPr>
                    <a:xfrm>
                      <a:off x="0" y="0"/>
                      <a:ext cx="5852667" cy="2568163"/>
                    </a:xfrm>
                    <a:prstGeom prst="rect">
                      <a:avLst/>
                    </a:prstGeom>
                  </pic:spPr>
                </pic:pic>
              </a:graphicData>
            </a:graphic>
          </wp:inline>
        </w:drawing>
      </w:r>
      <w:r>
        <w:rPr>
          <w:noProof/>
        </w:rPr>
        <mc:AlternateContent>
          <mc:Choice Requires="wps">
            <w:drawing>
              <wp:anchor distT="0" distB="0" distL="114300" distR="114300" simplePos="0" relativeHeight="252309504" behindDoc="0" locked="0" layoutInCell="1" allowOverlap="1" wp14:anchorId="7B586C76" wp14:editId="0A45D8CA">
                <wp:simplePos x="0" y="0"/>
                <wp:positionH relativeFrom="margin">
                  <wp:posOffset>0</wp:posOffset>
                </wp:positionH>
                <wp:positionV relativeFrom="paragraph">
                  <wp:posOffset>0</wp:posOffset>
                </wp:positionV>
                <wp:extent cx="1464733" cy="186267"/>
                <wp:effectExtent l="0" t="0" r="2540" b="4445"/>
                <wp:wrapNone/>
                <wp:docPr id="829550774"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35471" id="Rectangle 1" o:spid="_x0000_s1026" style="position:absolute;margin-left:0;margin-top:0;width:115.35pt;height:14.65pt;z-index:25230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" fillcolor="yellow" stroked="f" strokeweight="2pt">
                <v:fill opacity="35980f"/>
                <w10:wrap anchorx="margin"/>
              </v:rect>
            </w:pict>
          </mc:Fallback>
        </mc:AlternateContent>
      </w:r>
    </w:p>
    <w:p w14:paraId="45E41D79" w14:textId="7F5F8A5A" w:rsidR="00AB6586" w:rsidRDefault="00AB6586" w:rsidP="00AB6586">
      <w:r>
        <w:t>Figure 11: The above Screenshot ensures that the PC2 on the LAN defined in the access lists can ping the PC on HUB A LAN.</w:t>
      </w:r>
    </w:p>
    <w:p w14:paraId="1CB0CE39" w14:textId="77777777" w:rsidR="00AB6586" w:rsidRDefault="00AB6586" w:rsidP="000B1BDC"/>
    <w:p w14:paraId="642F047A" w14:textId="77777777" w:rsidR="000B1BDC" w:rsidRDefault="000B1BDC" w:rsidP="000B1BDC"/>
    <w:p w14:paraId="7ACBB0D5" w14:textId="3868FEDC" w:rsidR="000B1BDC" w:rsidRDefault="0027707D" w:rsidP="000B1BDC">
      <w:r>
        <w:rPr>
          <w:noProof/>
        </w:rPr>
        <mc:AlternateContent>
          <mc:Choice Requires="wps">
            <w:drawing>
              <wp:anchor distT="0" distB="0" distL="114300" distR="114300" simplePos="0" relativeHeight="252307456" behindDoc="0" locked="0" layoutInCell="1" allowOverlap="1" wp14:anchorId="65CA22E9" wp14:editId="59AE3C08">
                <wp:simplePos x="0" y="0"/>
                <wp:positionH relativeFrom="margin">
                  <wp:posOffset>127000</wp:posOffset>
                </wp:positionH>
                <wp:positionV relativeFrom="paragraph">
                  <wp:posOffset>1116965</wp:posOffset>
                </wp:positionV>
                <wp:extent cx="1464733" cy="186267"/>
                <wp:effectExtent l="0" t="0" r="2540" b="4445"/>
                <wp:wrapNone/>
                <wp:docPr id="1190378640"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1C189" id="Rectangle 1" o:spid="_x0000_s1026" style="position:absolute;margin-left:10pt;margin-top:87.95pt;width:115.35pt;height:14.65pt;z-index:25230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" fillcolor="yellow" stroked="f" strokeweight="2pt">
                <v:fill opacity="35980f"/>
                <w10:wrap anchorx="margin"/>
              </v:rect>
            </w:pict>
          </mc:Fallback>
        </mc:AlternateContent>
      </w:r>
      <w:r w:rsidR="000B1BDC" w:rsidRPr="00D25700">
        <w:rPr>
          <w:noProof/>
        </w:rPr>
        <w:drawing>
          <wp:inline distT="0" distB="0" distL="0" distR="0" wp14:anchorId="39C71F87" wp14:editId="3C2CE5C2">
            <wp:extent cx="5227773" cy="3330229"/>
            <wp:effectExtent l="0" t="0" r="0" b="3810"/>
            <wp:docPr id="286798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8016" name="Picture 1" descr="A screenshot of a computer program&#10;&#10;Description automatically generated"/>
                    <pic:cNvPicPr/>
                  </pic:nvPicPr>
                  <pic:blipFill>
                    <a:blip r:embed="rId51"/>
                    <a:stretch>
                      <a:fillRect/>
                    </a:stretch>
                  </pic:blipFill>
                  <pic:spPr>
                    <a:xfrm>
                      <a:off x="0" y="0"/>
                      <a:ext cx="5227773" cy="3330229"/>
                    </a:xfrm>
                    <a:prstGeom prst="rect">
                      <a:avLst/>
                    </a:prstGeom>
                  </pic:spPr>
                </pic:pic>
              </a:graphicData>
            </a:graphic>
          </wp:inline>
        </w:drawing>
      </w:r>
      <w:r>
        <w:rPr>
          <w:noProof/>
        </w:rPr>
        <mc:AlternateContent>
          <mc:Choice Requires="wps">
            <w:drawing>
              <wp:anchor distT="0" distB="0" distL="114300" distR="114300" simplePos="0" relativeHeight="252311552" behindDoc="0" locked="0" layoutInCell="1" allowOverlap="1" wp14:anchorId="2F060D6C" wp14:editId="163DB75D">
                <wp:simplePos x="0" y="0"/>
                <wp:positionH relativeFrom="margin">
                  <wp:posOffset>0</wp:posOffset>
                </wp:positionH>
                <wp:positionV relativeFrom="paragraph">
                  <wp:posOffset>-635</wp:posOffset>
                </wp:positionV>
                <wp:extent cx="1464733" cy="186267"/>
                <wp:effectExtent l="0" t="0" r="2540" b="4445"/>
                <wp:wrapNone/>
                <wp:docPr id="1981823429"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D5899" id="Rectangle 1" o:spid="_x0000_s1026" style="position:absolute;margin-left:0;margin-top:-.05pt;width:115.35pt;height:14.65pt;z-index:25231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" fillcolor="yellow" stroked="f" strokeweight="2pt">
                <v:fill opacity="35980f"/>
                <w10:wrap anchorx="margin"/>
              </v:rect>
            </w:pict>
          </mc:Fallback>
        </mc:AlternateContent>
      </w:r>
    </w:p>
    <w:p w14:paraId="71A97821" w14:textId="334C40C2" w:rsidR="00AB6586" w:rsidRDefault="00AB6586" w:rsidP="00AB6586">
      <w:r>
        <w:lastRenderedPageBreak/>
        <w:t>Figure 11.1: The above Screenshot ensures that the PC</w:t>
      </w:r>
      <w:r w:rsidR="006669B0">
        <w:t>6</w:t>
      </w:r>
      <w:r>
        <w:t xml:space="preserve"> on the LAN defined in the access lists can ping the PC on HUB A LAN.</w:t>
      </w:r>
    </w:p>
    <w:p w14:paraId="3D0BF94B" w14:textId="77777777" w:rsidR="000B1BDC" w:rsidRDefault="000B1BDC" w:rsidP="000B1BDC"/>
    <w:p w14:paraId="0F677A68" w14:textId="77777777" w:rsidR="000B1BDC" w:rsidRDefault="000B1BDC" w:rsidP="000B1BDC"/>
    <w:p w14:paraId="0FCF9830" w14:textId="61A55696" w:rsidR="000B1BDC" w:rsidRDefault="0027707D" w:rsidP="000B1BDC">
      <w:r>
        <w:rPr>
          <w:noProof/>
        </w:rPr>
        <mc:AlternateContent>
          <mc:Choice Requires="wps">
            <w:drawing>
              <wp:anchor distT="0" distB="0" distL="114300" distR="114300" simplePos="0" relativeHeight="252315648" behindDoc="0" locked="0" layoutInCell="1" allowOverlap="1" wp14:anchorId="7C7F1847" wp14:editId="2A7E8FA6">
                <wp:simplePos x="0" y="0"/>
                <wp:positionH relativeFrom="margin">
                  <wp:posOffset>169334</wp:posOffset>
                </wp:positionH>
                <wp:positionV relativeFrom="paragraph">
                  <wp:posOffset>1981200</wp:posOffset>
                </wp:positionV>
                <wp:extent cx="1464733" cy="186267"/>
                <wp:effectExtent l="0" t="0" r="2540" b="4445"/>
                <wp:wrapNone/>
                <wp:docPr id="106308937"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DE920" id="Rectangle 1" o:spid="_x0000_s1026" style="position:absolute;margin-left:13.35pt;margin-top:156pt;width:115.35pt;height:14.65pt;z-index:25231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" fillcolor="yellow" stroked="f" strokeweight="2pt">
                <v:fill opacity="35980f"/>
                <w10:wrap anchorx="margin"/>
              </v:rect>
            </w:pict>
          </mc:Fallback>
        </mc:AlternateContent>
      </w:r>
      <w:r w:rsidR="000B1BDC" w:rsidRPr="00CA2394">
        <w:rPr>
          <w:noProof/>
        </w:rPr>
        <w:drawing>
          <wp:inline distT="0" distB="0" distL="0" distR="0" wp14:anchorId="5E7C753F" wp14:editId="62D00374">
            <wp:extent cx="5943600" cy="3955415"/>
            <wp:effectExtent l="0" t="0" r="0" b="6985"/>
            <wp:docPr id="546243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43090" name="Picture 1" descr="A screenshot of a computer&#10;&#10;Description automatically generated"/>
                    <pic:cNvPicPr/>
                  </pic:nvPicPr>
                  <pic:blipFill>
                    <a:blip r:embed="rId52"/>
                    <a:stretch>
                      <a:fillRect/>
                    </a:stretch>
                  </pic:blipFill>
                  <pic:spPr>
                    <a:xfrm>
                      <a:off x="0" y="0"/>
                      <a:ext cx="5943600" cy="3955415"/>
                    </a:xfrm>
                    <a:prstGeom prst="rect">
                      <a:avLst/>
                    </a:prstGeom>
                  </pic:spPr>
                </pic:pic>
              </a:graphicData>
            </a:graphic>
          </wp:inline>
        </w:drawing>
      </w:r>
      <w:r>
        <w:rPr>
          <w:noProof/>
        </w:rPr>
        <mc:AlternateContent>
          <mc:Choice Requires="wps">
            <w:drawing>
              <wp:anchor distT="0" distB="0" distL="114300" distR="114300" simplePos="0" relativeHeight="252313600" behindDoc="0" locked="0" layoutInCell="1" allowOverlap="1" wp14:anchorId="62448089" wp14:editId="7903EA72">
                <wp:simplePos x="0" y="0"/>
                <wp:positionH relativeFrom="margin">
                  <wp:posOffset>0</wp:posOffset>
                </wp:positionH>
                <wp:positionV relativeFrom="paragraph">
                  <wp:posOffset>-635</wp:posOffset>
                </wp:positionV>
                <wp:extent cx="1464733" cy="186267"/>
                <wp:effectExtent l="0" t="0" r="2540" b="4445"/>
                <wp:wrapNone/>
                <wp:docPr id="460037378"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F8806" id="Rectangle 1" o:spid="_x0000_s1026" style="position:absolute;margin-left:0;margin-top:-.05pt;width:115.35pt;height:14.65pt;z-index:25231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" fillcolor="yellow" stroked="f" strokeweight="2pt">
                <v:fill opacity="35980f"/>
                <w10:wrap anchorx="margin"/>
              </v:rect>
            </w:pict>
          </mc:Fallback>
        </mc:AlternateContent>
      </w:r>
    </w:p>
    <w:p w14:paraId="6F425D9D" w14:textId="60996974" w:rsidR="006669B0" w:rsidRDefault="006669B0" w:rsidP="000B1BDC">
      <w:r>
        <w:t>Figure 11.2: The above Screenshot ensures that the PC5 on the LAN defined in the access lists can ping the PC on HUB A LAN.</w:t>
      </w:r>
    </w:p>
    <w:p w14:paraId="2A0E29F4" w14:textId="0BF6CE80" w:rsidR="000B1BDC" w:rsidRDefault="000B1BDC" w:rsidP="000B1BDC"/>
    <w:p w14:paraId="5216A0ED" w14:textId="77777777" w:rsidR="007834AC" w:rsidRDefault="007834AC" w:rsidP="000B1BDC"/>
    <w:p w14:paraId="208D87D1" w14:textId="6DCC2775" w:rsidR="009523E7" w:rsidRDefault="0027707D" w:rsidP="009523E7">
      <w:r>
        <w:rPr>
          <w:noProof/>
        </w:rPr>
        <w:lastRenderedPageBreak/>
        <mc:AlternateContent>
          <mc:Choice Requires="wps">
            <w:drawing>
              <wp:anchor distT="0" distB="0" distL="114300" distR="114300" simplePos="0" relativeHeight="252319744" behindDoc="0" locked="0" layoutInCell="1" allowOverlap="1" wp14:anchorId="72AAFBF9" wp14:editId="366F0336">
                <wp:simplePos x="0" y="0"/>
                <wp:positionH relativeFrom="margin">
                  <wp:posOffset>110066</wp:posOffset>
                </wp:positionH>
                <wp:positionV relativeFrom="paragraph">
                  <wp:posOffset>1600200</wp:posOffset>
                </wp:positionV>
                <wp:extent cx="1464733" cy="186267"/>
                <wp:effectExtent l="0" t="0" r="2540" b="4445"/>
                <wp:wrapNone/>
                <wp:docPr id="575957027"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AA9BD" id="Rectangle 1" o:spid="_x0000_s1026" style="position:absolute;margin-left:8.65pt;margin-top:126pt;width:115.35pt;height:14.65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" fillcolor="yellow" stroked="f" strokeweight="2pt">
                <v:fill opacity="35980f"/>
                <w10:wrap anchorx="margin"/>
              </v:rect>
            </w:pict>
          </mc:Fallback>
        </mc:AlternateContent>
      </w:r>
      <w:r w:rsidR="009523E7" w:rsidRPr="000365B9">
        <w:rPr>
          <w:noProof/>
        </w:rPr>
        <w:drawing>
          <wp:inline distT="0" distB="0" distL="0" distR="0" wp14:anchorId="4C79917E" wp14:editId="39D63CD1">
            <wp:extent cx="5943600" cy="3009900"/>
            <wp:effectExtent l="0" t="0" r="0" b="0"/>
            <wp:docPr id="1859945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5339" name="Picture 1" descr="A screenshot of a computer&#10;&#10;Description automatically generated"/>
                    <pic:cNvPicPr/>
                  </pic:nvPicPr>
                  <pic:blipFill>
                    <a:blip r:embed="rId53"/>
                    <a:stretch>
                      <a:fillRect/>
                    </a:stretch>
                  </pic:blipFill>
                  <pic:spPr>
                    <a:xfrm>
                      <a:off x="0" y="0"/>
                      <a:ext cx="5943600" cy="3009900"/>
                    </a:xfrm>
                    <a:prstGeom prst="rect">
                      <a:avLst/>
                    </a:prstGeom>
                  </pic:spPr>
                </pic:pic>
              </a:graphicData>
            </a:graphic>
          </wp:inline>
        </w:drawing>
      </w:r>
      <w:r>
        <w:rPr>
          <w:noProof/>
        </w:rPr>
        <mc:AlternateContent>
          <mc:Choice Requires="wps">
            <w:drawing>
              <wp:anchor distT="0" distB="0" distL="114300" distR="114300" simplePos="0" relativeHeight="252317696" behindDoc="0" locked="0" layoutInCell="1" allowOverlap="1" wp14:anchorId="20025B83" wp14:editId="157D6F02">
                <wp:simplePos x="0" y="0"/>
                <wp:positionH relativeFrom="margin">
                  <wp:posOffset>0</wp:posOffset>
                </wp:positionH>
                <wp:positionV relativeFrom="paragraph">
                  <wp:posOffset>0</wp:posOffset>
                </wp:positionV>
                <wp:extent cx="1464733" cy="186267"/>
                <wp:effectExtent l="0" t="0" r="2540" b="4445"/>
                <wp:wrapNone/>
                <wp:docPr id="1134091488"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A6012" id="Rectangle 1" o:spid="_x0000_s1026" style="position:absolute;margin-left:0;margin-top:0;width:115.35pt;height:14.65pt;z-index:25231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" fillcolor="yellow" stroked="f" strokeweight="2pt">
                <v:fill opacity="35980f"/>
                <w10:wrap anchorx="margin"/>
              </v:rect>
            </w:pict>
          </mc:Fallback>
        </mc:AlternateContent>
      </w:r>
    </w:p>
    <w:p w14:paraId="44E51C5E" w14:textId="7B364266" w:rsidR="007834AC" w:rsidRDefault="007834AC" w:rsidP="007834AC">
      <w:r>
        <w:t>Figure 12: The above Screenshot e</w:t>
      </w:r>
      <w:r w:rsidRPr="007834AC">
        <w:t>nsure</w:t>
      </w:r>
      <w:r>
        <w:t>s</w:t>
      </w:r>
      <w:r w:rsidRPr="007834AC">
        <w:t xml:space="preserve"> that only the </w:t>
      </w:r>
      <w:r w:rsidR="00731626">
        <w:t>PCs</w:t>
      </w:r>
      <w:r w:rsidRPr="007834AC">
        <w:t xml:space="preserve"> on Spokes 1 and 2 can telnet into the HUB A LAN interface.</w:t>
      </w:r>
    </w:p>
    <w:p w14:paraId="442E7256" w14:textId="77777777" w:rsidR="007834AC" w:rsidRDefault="007834AC" w:rsidP="009523E7"/>
    <w:p w14:paraId="70A02049" w14:textId="77777777" w:rsidR="009523E7" w:rsidRDefault="009523E7" w:rsidP="009523E7"/>
    <w:p w14:paraId="4A0375AC" w14:textId="2DB7902A" w:rsidR="009523E7" w:rsidRDefault="0027707D" w:rsidP="009523E7">
      <w:r>
        <w:rPr>
          <w:noProof/>
        </w:rPr>
        <mc:AlternateContent>
          <mc:Choice Requires="wps">
            <w:drawing>
              <wp:anchor distT="0" distB="0" distL="114300" distR="114300" simplePos="0" relativeHeight="252323840" behindDoc="0" locked="0" layoutInCell="1" allowOverlap="1" wp14:anchorId="765C1CB3" wp14:editId="30DD3DDC">
                <wp:simplePos x="0" y="0"/>
                <wp:positionH relativeFrom="margin">
                  <wp:posOffset>101600</wp:posOffset>
                </wp:positionH>
                <wp:positionV relativeFrom="paragraph">
                  <wp:posOffset>1604857</wp:posOffset>
                </wp:positionV>
                <wp:extent cx="1464733" cy="186267"/>
                <wp:effectExtent l="0" t="0" r="2540" b="4445"/>
                <wp:wrapNone/>
                <wp:docPr id="636056718"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38D96" id="Rectangle 1" o:spid="_x0000_s1026" style="position:absolute;margin-left:8pt;margin-top:126.35pt;width:115.35pt;height:14.65pt;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" fillcolor="yellow" stroked="f" strokeweight="2pt">
                <v:fill opacity="35980f"/>
                <w10:wrap anchorx="margin"/>
              </v:rect>
            </w:pict>
          </mc:Fallback>
        </mc:AlternateContent>
      </w:r>
      <w:r w:rsidR="009523E7" w:rsidRPr="000365B9">
        <w:rPr>
          <w:noProof/>
        </w:rPr>
        <w:drawing>
          <wp:inline distT="0" distB="0" distL="0" distR="0" wp14:anchorId="2596E497" wp14:editId="203677A4">
            <wp:extent cx="5943600" cy="3326130"/>
            <wp:effectExtent l="0" t="0" r="0" b="7620"/>
            <wp:docPr id="1108006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06407" name="Picture 1" descr="A screenshot of a computer&#10;&#10;Description automatically generated"/>
                    <pic:cNvPicPr/>
                  </pic:nvPicPr>
                  <pic:blipFill>
                    <a:blip r:embed="rId54"/>
                    <a:stretch>
                      <a:fillRect/>
                    </a:stretch>
                  </pic:blipFill>
                  <pic:spPr>
                    <a:xfrm>
                      <a:off x="0" y="0"/>
                      <a:ext cx="5943600" cy="3326130"/>
                    </a:xfrm>
                    <a:prstGeom prst="rect">
                      <a:avLst/>
                    </a:prstGeom>
                  </pic:spPr>
                </pic:pic>
              </a:graphicData>
            </a:graphic>
          </wp:inline>
        </w:drawing>
      </w:r>
      <w:r>
        <w:rPr>
          <w:noProof/>
        </w:rPr>
        <mc:AlternateContent>
          <mc:Choice Requires="wps">
            <w:drawing>
              <wp:anchor distT="0" distB="0" distL="114300" distR="114300" simplePos="0" relativeHeight="252321792" behindDoc="0" locked="0" layoutInCell="1" allowOverlap="1" wp14:anchorId="023A92E3" wp14:editId="1C21C52A">
                <wp:simplePos x="0" y="0"/>
                <wp:positionH relativeFrom="margin">
                  <wp:posOffset>0</wp:posOffset>
                </wp:positionH>
                <wp:positionV relativeFrom="paragraph">
                  <wp:posOffset>-635</wp:posOffset>
                </wp:positionV>
                <wp:extent cx="1464733" cy="186267"/>
                <wp:effectExtent l="0" t="0" r="2540" b="4445"/>
                <wp:wrapNone/>
                <wp:docPr id="1426317202"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BE852" id="Rectangle 1" o:spid="_x0000_s1026" style="position:absolute;margin-left:0;margin-top:-.05pt;width:115.35pt;height:14.65pt;z-index:25232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" fillcolor="yellow" stroked="f" strokeweight="2pt">
                <v:fill opacity="35980f"/>
                <w10:wrap anchorx="margin"/>
              </v:rect>
            </w:pict>
          </mc:Fallback>
        </mc:AlternateContent>
      </w:r>
    </w:p>
    <w:p w14:paraId="2A3B3057" w14:textId="2DEF361C" w:rsidR="009523E7" w:rsidRDefault="007834AC" w:rsidP="009523E7">
      <w:r>
        <w:lastRenderedPageBreak/>
        <w:t>Figure 12.1: The above Screenshot e</w:t>
      </w:r>
      <w:r w:rsidRPr="007834AC">
        <w:t>nsure</w:t>
      </w:r>
      <w:r>
        <w:t>s</w:t>
      </w:r>
      <w:r w:rsidRPr="007834AC">
        <w:t xml:space="preserve"> that only the </w:t>
      </w:r>
      <w:r w:rsidR="00731626">
        <w:t>PCs</w:t>
      </w:r>
      <w:r w:rsidRPr="007834AC">
        <w:t xml:space="preserve"> on Spokes 1 and 2 can telnet into the HUB A LAN interface.</w:t>
      </w:r>
    </w:p>
    <w:p w14:paraId="3BBA51CD" w14:textId="08F93B5D" w:rsidR="009523E7" w:rsidRDefault="0027707D" w:rsidP="009523E7">
      <w:r>
        <w:rPr>
          <w:noProof/>
        </w:rPr>
        <mc:AlternateContent>
          <mc:Choice Requires="wps">
            <w:drawing>
              <wp:anchor distT="0" distB="0" distL="114300" distR="114300" simplePos="0" relativeHeight="252327936" behindDoc="0" locked="0" layoutInCell="1" allowOverlap="1" wp14:anchorId="3ED9393D" wp14:editId="3A5D5691">
                <wp:simplePos x="0" y="0"/>
                <wp:positionH relativeFrom="margin">
                  <wp:posOffset>101600</wp:posOffset>
                </wp:positionH>
                <wp:positionV relativeFrom="paragraph">
                  <wp:posOffset>982133</wp:posOffset>
                </wp:positionV>
                <wp:extent cx="1464733" cy="186267"/>
                <wp:effectExtent l="0" t="0" r="2540" b="4445"/>
                <wp:wrapNone/>
                <wp:docPr id="1130594037"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86EB7" id="Rectangle 1" o:spid="_x0000_s1026" style="position:absolute;margin-left:8pt;margin-top:77.35pt;width:115.35pt;height:14.65pt;z-index:25232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" fillcolor="yellow" stroked="f" strokeweight="2pt">
                <v:fill opacity="35980f"/>
                <w10:wrap anchorx="margin"/>
              </v:rect>
            </w:pict>
          </mc:Fallback>
        </mc:AlternateContent>
      </w:r>
      <w:r w:rsidR="009523E7" w:rsidRPr="0009723F">
        <w:rPr>
          <w:noProof/>
        </w:rPr>
        <w:drawing>
          <wp:inline distT="0" distB="0" distL="0" distR="0" wp14:anchorId="3C6A8896" wp14:editId="1C45AF2E">
            <wp:extent cx="5943600" cy="2599690"/>
            <wp:effectExtent l="0" t="0" r="0" b="0"/>
            <wp:docPr id="93599175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91752" name="Picture 1" descr="A computer screen shot of a black screen&#10;&#10;Description automatically generated"/>
                    <pic:cNvPicPr/>
                  </pic:nvPicPr>
                  <pic:blipFill>
                    <a:blip r:embed="rId55"/>
                    <a:stretch>
                      <a:fillRect/>
                    </a:stretch>
                  </pic:blipFill>
                  <pic:spPr>
                    <a:xfrm>
                      <a:off x="0" y="0"/>
                      <a:ext cx="5943600" cy="2599690"/>
                    </a:xfrm>
                    <a:prstGeom prst="rect">
                      <a:avLst/>
                    </a:prstGeom>
                  </pic:spPr>
                </pic:pic>
              </a:graphicData>
            </a:graphic>
          </wp:inline>
        </w:drawing>
      </w:r>
      <w:r>
        <w:rPr>
          <w:noProof/>
        </w:rPr>
        <mc:AlternateContent>
          <mc:Choice Requires="wps">
            <w:drawing>
              <wp:anchor distT="0" distB="0" distL="114300" distR="114300" simplePos="0" relativeHeight="252325888" behindDoc="0" locked="0" layoutInCell="1" allowOverlap="1" wp14:anchorId="1FA317E8" wp14:editId="4ED8ECD5">
                <wp:simplePos x="0" y="0"/>
                <wp:positionH relativeFrom="margin">
                  <wp:posOffset>0</wp:posOffset>
                </wp:positionH>
                <wp:positionV relativeFrom="paragraph">
                  <wp:posOffset>0</wp:posOffset>
                </wp:positionV>
                <wp:extent cx="1464733" cy="186267"/>
                <wp:effectExtent l="0" t="0" r="2540" b="4445"/>
                <wp:wrapNone/>
                <wp:docPr id="934864356"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3446E" id="Rectangle 1" o:spid="_x0000_s1026" style="position:absolute;margin-left:0;margin-top:0;width:115.35pt;height:14.6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" fillcolor="yellow" stroked="f" strokeweight="2pt">
                <v:fill opacity="35980f"/>
                <w10:wrap anchorx="margin"/>
              </v:rect>
            </w:pict>
          </mc:Fallback>
        </mc:AlternateContent>
      </w:r>
    </w:p>
    <w:p w14:paraId="61FB49D8" w14:textId="6B1B24C3" w:rsidR="007834AC" w:rsidRDefault="007834AC" w:rsidP="007834AC">
      <w:r>
        <w:t>Figure 13: The above Screenshot e</w:t>
      </w:r>
      <w:r w:rsidRPr="007834AC">
        <w:t>nsure</w:t>
      </w:r>
      <w:r>
        <w:t>s</w:t>
      </w:r>
      <w:r w:rsidRPr="007834AC">
        <w:t xml:space="preserve"> that only the </w:t>
      </w:r>
      <w:r w:rsidR="00731626">
        <w:t>PCs</w:t>
      </w:r>
      <w:r w:rsidRPr="007834AC">
        <w:t xml:space="preserve"> on Spokes </w:t>
      </w:r>
      <w:r w:rsidR="005120B3">
        <w:t>3</w:t>
      </w:r>
      <w:r w:rsidRPr="007834AC">
        <w:t xml:space="preserve"> and </w:t>
      </w:r>
      <w:r w:rsidR="005120B3">
        <w:t>4</w:t>
      </w:r>
      <w:r w:rsidRPr="007834AC">
        <w:t xml:space="preserve"> can </w:t>
      </w:r>
      <w:r w:rsidR="005120B3">
        <w:t>SSH</w:t>
      </w:r>
      <w:r w:rsidRPr="007834AC">
        <w:t xml:space="preserve"> into the HUB </w:t>
      </w:r>
      <w:r w:rsidR="005120B3">
        <w:t>B</w:t>
      </w:r>
      <w:r w:rsidRPr="007834AC">
        <w:t xml:space="preserve"> LAN interface.</w:t>
      </w:r>
    </w:p>
    <w:p w14:paraId="26B3FCF0" w14:textId="77777777" w:rsidR="007834AC" w:rsidRDefault="007834AC" w:rsidP="009523E7"/>
    <w:p w14:paraId="75E0E7EE" w14:textId="77777777" w:rsidR="009523E7" w:rsidRDefault="009523E7" w:rsidP="009523E7"/>
    <w:p w14:paraId="502E9A15" w14:textId="2B2A6CEA" w:rsidR="009523E7" w:rsidRDefault="0027707D" w:rsidP="009523E7">
      <w:r>
        <w:rPr>
          <w:noProof/>
        </w:rPr>
        <mc:AlternateContent>
          <mc:Choice Requires="wps">
            <w:drawing>
              <wp:anchor distT="0" distB="0" distL="114300" distR="114300" simplePos="0" relativeHeight="252332032" behindDoc="0" locked="0" layoutInCell="1" allowOverlap="1" wp14:anchorId="6335554D" wp14:editId="15A11B3C">
                <wp:simplePos x="0" y="0"/>
                <wp:positionH relativeFrom="margin">
                  <wp:align>left</wp:align>
                </wp:positionH>
                <wp:positionV relativeFrom="paragraph">
                  <wp:posOffset>973666</wp:posOffset>
                </wp:positionV>
                <wp:extent cx="1464733" cy="186267"/>
                <wp:effectExtent l="0" t="0" r="2540" b="4445"/>
                <wp:wrapNone/>
                <wp:docPr id="1257461380"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85A39" id="Rectangle 1" o:spid="_x0000_s1026" style="position:absolute;margin-left:0;margin-top:76.65pt;width:115.35pt;height:14.65pt;z-index:25233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" fillcolor="yellow" stroked="f" strokeweight="2pt">
                <v:fill opacity="35980f"/>
                <w10:wrap anchorx="margin"/>
              </v:rect>
            </w:pict>
          </mc:Fallback>
        </mc:AlternateContent>
      </w:r>
      <w:r w:rsidR="009523E7" w:rsidRPr="0009723F">
        <w:rPr>
          <w:noProof/>
        </w:rPr>
        <w:drawing>
          <wp:inline distT="0" distB="0" distL="0" distR="0" wp14:anchorId="3FED4329" wp14:editId="3C533295">
            <wp:extent cx="5943600" cy="2703195"/>
            <wp:effectExtent l="0" t="0" r="0" b="1905"/>
            <wp:docPr id="77213940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9407" name="Picture 1" descr="A computer screen shot of a black screen&#10;&#10;Description automatically generated"/>
                    <pic:cNvPicPr/>
                  </pic:nvPicPr>
                  <pic:blipFill>
                    <a:blip r:embed="rId56"/>
                    <a:stretch>
                      <a:fillRect/>
                    </a:stretch>
                  </pic:blipFill>
                  <pic:spPr>
                    <a:xfrm>
                      <a:off x="0" y="0"/>
                      <a:ext cx="5943600" cy="2703195"/>
                    </a:xfrm>
                    <a:prstGeom prst="rect">
                      <a:avLst/>
                    </a:prstGeom>
                  </pic:spPr>
                </pic:pic>
              </a:graphicData>
            </a:graphic>
          </wp:inline>
        </w:drawing>
      </w:r>
      <w:r>
        <w:rPr>
          <w:noProof/>
        </w:rPr>
        <mc:AlternateContent>
          <mc:Choice Requires="wps">
            <w:drawing>
              <wp:anchor distT="0" distB="0" distL="114300" distR="114300" simplePos="0" relativeHeight="252329984" behindDoc="0" locked="0" layoutInCell="1" allowOverlap="1" wp14:anchorId="79A760D6" wp14:editId="253AE61C">
                <wp:simplePos x="0" y="0"/>
                <wp:positionH relativeFrom="margin">
                  <wp:posOffset>0</wp:posOffset>
                </wp:positionH>
                <wp:positionV relativeFrom="paragraph">
                  <wp:posOffset>-635</wp:posOffset>
                </wp:positionV>
                <wp:extent cx="1464733" cy="186267"/>
                <wp:effectExtent l="0" t="0" r="2540" b="4445"/>
                <wp:wrapNone/>
                <wp:docPr id="405321601" name="Rectangle 1"/>
                <wp:cNvGraphicFramePr/>
                <a:graphic xmlns:a="http://schemas.openxmlformats.org/drawingml/2006/main">
                  <a:graphicData uri="http://schemas.microsoft.com/office/word/2010/wordprocessingShape">
                    <wps:wsp>
                      <wps:cNvSpPr/>
                      <wps:spPr>
                        <a:xfrm>
                          <a:off x="0" y="0"/>
                          <a:ext cx="1464733" cy="18626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8A363" id="Rectangle 1" o:spid="_x0000_s1026" style="position:absolute;margin-left:0;margin-top:-.05pt;width:115.35pt;height:14.65pt;z-index:25232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" fillcolor="yellow" stroked="f" strokeweight="2pt">
                <v:fill opacity="35980f"/>
                <w10:wrap anchorx="margin"/>
              </v:rect>
            </w:pict>
          </mc:Fallback>
        </mc:AlternateContent>
      </w:r>
    </w:p>
    <w:p w14:paraId="357B7787" w14:textId="3B3A36B1" w:rsidR="005120B3" w:rsidRDefault="005120B3" w:rsidP="005120B3">
      <w:r>
        <w:t>Figure 13.1: The above Screenshot e</w:t>
      </w:r>
      <w:r w:rsidRPr="007834AC">
        <w:t>nsure</w:t>
      </w:r>
      <w:r>
        <w:t>s</w:t>
      </w:r>
      <w:r w:rsidRPr="007834AC">
        <w:t xml:space="preserve"> that only the </w:t>
      </w:r>
      <w:r w:rsidR="00731626">
        <w:t>PCs</w:t>
      </w:r>
      <w:r w:rsidRPr="007834AC">
        <w:t xml:space="preserve"> on Spokes </w:t>
      </w:r>
      <w:r>
        <w:t>3</w:t>
      </w:r>
      <w:r w:rsidRPr="007834AC">
        <w:t xml:space="preserve"> and </w:t>
      </w:r>
      <w:r>
        <w:t>4</w:t>
      </w:r>
      <w:r w:rsidRPr="007834AC">
        <w:t xml:space="preserve"> can </w:t>
      </w:r>
      <w:r>
        <w:t>SSH</w:t>
      </w:r>
      <w:r w:rsidRPr="007834AC">
        <w:t xml:space="preserve"> into the HUB </w:t>
      </w:r>
      <w:r>
        <w:t>B</w:t>
      </w:r>
      <w:r w:rsidRPr="007834AC">
        <w:t xml:space="preserve"> LAN interface.</w:t>
      </w:r>
    </w:p>
    <w:p w14:paraId="02C40834" w14:textId="14006B04" w:rsidR="005120B3" w:rsidRDefault="005120B3" w:rsidP="009523E7"/>
    <w:p w14:paraId="4007C1FD" w14:textId="77777777" w:rsidR="00AF7CDE" w:rsidRDefault="00AF7CDE" w:rsidP="009523E7"/>
    <w:p w14:paraId="024E4C60" w14:textId="77777777" w:rsidR="00AF7CDE" w:rsidRDefault="00AF7CDE" w:rsidP="009523E7"/>
    <w:p w14:paraId="0140C3FA" w14:textId="41E4D3A4" w:rsidR="00AF7CDE" w:rsidRDefault="00AF7CDE" w:rsidP="009523E7">
      <w:r>
        <w:t>Lab 6 Part 3 Reflection:</w:t>
      </w:r>
      <w:r>
        <w:br/>
      </w:r>
      <w:r w:rsidRPr="00AF7CDE">
        <w:t>In configuring Extended Access Control Lists (ACLs) on HUB A and HUB B in this lab, each Access Control Entry (ACE) was meticulously crafted to regulate network traffic. EIGRP traffic was allowed from any network, ping traffic was controlled from specific sources, and telnet/SSH access was restricted to designated PCs and LAN interfaces. Attempting telnet from PC4 to HUB B or SSH from PC6 to HUB A would be denied, as the ACLs specified precise conditions for such access. The benefits of Extended ACLs over Standard ACLs were evident, offering granularity, protocol/port specification, specificity, and improved security policies. These ACLs exemplified the balance between facilitating necessary communication and enforcing stringent security, showcasing the robust capabilities of Extended ACLs in network security configurations.</w:t>
      </w:r>
    </w:p>
    <w:p w14:paraId="26DA04F3" w14:textId="77777777" w:rsidR="009523E7" w:rsidRDefault="009523E7" w:rsidP="009523E7"/>
    <w:p w14:paraId="5DDAE745" w14:textId="77777777" w:rsidR="0018350B" w:rsidRPr="0018350B" w:rsidRDefault="0018350B" w:rsidP="0018350B"/>
    <w:p w14:paraId="183B03DA" w14:textId="77777777" w:rsidR="002758F6" w:rsidRDefault="002758F6" w:rsidP="002758F6">
      <w:pPr>
        <w:pStyle w:val="Heading2"/>
        <w:rPr>
          <w:rStyle w:val="fieldlabel"/>
          <w:rFonts w:asciiTheme="minorHAnsi" w:hAnsiTheme="minorHAnsi"/>
          <w:color w:val="000000" w:themeColor="text1"/>
          <w:sz w:val="24"/>
        </w:rPr>
      </w:pPr>
      <w:bookmarkStart w:id="16" w:name="_Toc152286745"/>
      <w:r w:rsidRPr="009F6E35">
        <w:rPr>
          <w:rStyle w:val="fieldlabel"/>
          <w:rFonts w:asciiTheme="minorHAnsi" w:hAnsiTheme="minorHAnsi"/>
          <w:color w:val="000000" w:themeColor="text1"/>
          <w:sz w:val="24"/>
        </w:rPr>
        <w:t>Reflection</w:t>
      </w:r>
      <w:bookmarkEnd w:id="16"/>
    </w:p>
    <w:p w14:paraId="4271B459" w14:textId="43510269" w:rsidR="0010129F" w:rsidRDefault="0010129F" w:rsidP="0010129F">
      <w:r w:rsidRPr="0010129F">
        <w:t xml:space="preserve">Reflecting on Lab 6, the initial configuration phase highlighted the necessity of a thorough plan, preventing potential issues and emphasizing the intricate interconnectedness of network components. The routing configuration phase underscored the importance of meticulous attention to detail, as troubleshooting revealed the impact of even subtle misconfigurations. Moving to standard access list configuration, the significance of </w:t>
      </w:r>
      <w:r w:rsidR="00731626">
        <w:t xml:space="preserve">the </w:t>
      </w:r>
      <w:r w:rsidRPr="0010129F">
        <w:t xml:space="preserve">access control entry (ACE) sequence became apparent during testing, reinforcing the need for a systematic approach to access list configurations. The iterative nature of testing and refining configurations emphasized the value of learning from mistakes to enhance overall proficiency in access control. </w:t>
      </w:r>
      <w:r w:rsidR="00914F08">
        <w:t>Defining precise rules for specific traffic types proved complex when transitioning to extended access control lists</w:t>
      </w:r>
      <w:r w:rsidRPr="0010129F">
        <w:t>. Connectivity issues during testing underscored the necessity of a deep understanding of the network's structure, while successful resolution highlighted the value of persistence and iterative refinement. In summary, Lab 6 provided hands-on experience and insights into the nuanced aspects of network security configurations, emphasizing the importance of planning, attention to detail, and iterative refinement for robust network security setups. These reflections will undoubtedly shape future network configuration endeavors.</w:t>
      </w:r>
    </w:p>
    <w:p w14:paraId="326E908B" w14:textId="77777777" w:rsidR="0010129F" w:rsidRDefault="0010129F" w:rsidP="0010129F"/>
    <w:p w14:paraId="766B5B10" w14:textId="77777777" w:rsidR="0010129F" w:rsidRDefault="0010129F" w:rsidP="0010129F"/>
    <w:p w14:paraId="31DEF432" w14:textId="77777777" w:rsidR="005120B3" w:rsidRDefault="005120B3" w:rsidP="0010129F"/>
    <w:p w14:paraId="0F0F398C" w14:textId="77777777" w:rsidR="00AF7CDE" w:rsidRDefault="00AF7CDE" w:rsidP="0010129F"/>
    <w:p w14:paraId="463E60AE" w14:textId="77777777" w:rsidR="0010129F" w:rsidRPr="0010129F" w:rsidRDefault="0010129F" w:rsidP="0010129F"/>
    <w:p w14:paraId="732DD215" w14:textId="607018BE" w:rsidR="00B42118" w:rsidRDefault="00B42118" w:rsidP="001F7ADD">
      <w:pPr>
        <w:pStyle w:val="Heading1"/>
      </w:pPr>
      <w:bookmarkStart w:id="17" w:name="_Toc152286746"/>
      <w:r w:rsidRPr="001F7ADD">
        <w:t>References</w:t>
      </w:r>
      <w:bookmarkEnd w:id="17"/>
    </w:p>
    <w:p w14:paraId="61A2B5C7" w14:textId="6F93F887" w:rsidR="009E24CC" w:rsidRDefault="000C0137" w:rsidP="00E76505">
      <w:pPr>
        <w:pStyle w:val="ListParagraph"/>
        <w:numPr>
          <w:ilvl w:val="0"/>
          <w:numId w:val="10"/>
        </w:numPr>
      </w:pPr>
      <w:r w:rsidRPr="000C0137">
        <w:t xml:space="preserve">S. V. (2015, December 19). VLAN + VTP + TRUNK + STP Configuration SWITCH CISCO (CCNA) Packet Tracer. YouTube. </w:t>
      </w:r>
      <w:hyperlink r:id="rId57" w:history="1">
        <w:r w:rsidRPr="005D2AF6">
          <w:rPr>
            <w:rStyle w:val="Hyperlink"/>
          </w:rPr>
          <w:t>https://www.youtube.com/watch?v=MG1-E6rNar8</w:t>
        </w:r>
      </w:hyperlink>
    </w:p>
    <w:p w14:paraId="2C79A2AE" w14:textId="5EE0DA4E" w:rsidR="000C0137" w:rsidRDefault="009865C5" w:rsidP="009865C5">
      <w:pPr>
        <w:pStyle w:val="NormalWeb"/>
        <w:numPr>
          <w:ilvl w:val="0"/>
          <w:numId w:val="10"/>
        </w:numPr>
      </w:pPr>
      <w:r>
        <w:rPr>
          <w:i/>
          <w:iCs/>
        </w:rPr>
        <w:t>Basic Firewall Configuration in Cisco Packet Tracer</w:t>
      </w:r>
      <w:r>
        <w:t xml:space="preserve">. (2022, June 30). </w:t>
      </w:r>
      <w:proofErr w:type="spellStart"/>
      <w:r>
        <w:t>GeeksforGeeks</w:t>
      </w:r>
      <w:proofErr w:type="spellEnd"/>
      <w:r>
        <w:t xml:space="preserve">. </w:t>
      </w:r>
      <w:hyperlink r:id="rId58" w:history="1">
        <w:r w:rsidRPr="005D2AF6">
          <w:rPr>
            <w:rStyle w:val="Hyperlink"/>
          </w:rPr>
          <w:t>https://www.geeksforgeeks.org/basic-firewall-configuration-in-cisco-packet-tracer/</w:t>
        </w:r>
      </w:hyperlink>
    </w:p>
    <w:p w14:paraId="75AE00DB" w14:textId="331A56FC" w:rsidR="009865C5" w:rsidRDefault="009865C5" w:rsidP="009865C5">
      <w:pPr>
        <w:pStyle w:val="NormalWeb"/>
        <w:numPr>
          <w:ilvl w:val="0"/>
          <w:numId w:val="10"/>
        </w:numPr>
      </w:pPr>
      <w:r>
        <w:rPr>
          <w:i/>
          <w:iCs/>
        </w:rPr>
        <w:t>Firewalls and types</w:t>
      </w:r>
      <w:r>
        <w:t xml:space="preserve">. (2019, March 9). </w:t>
      </w:r>
      <w:hyperlink r:id="rId59" w:history="1">
        <w:r w:rsidRPr="005D2AF6">
          <w:rPr>
            <w:rStyle w:val="Hyperlink"/>
          </w:rPr>
          <w:t>https://community.cisco.com/t5/security-knowledge-base/firewalls-and-types/ta-p/3145864</w:t>
        </w:r>
      </w:hyperlink>
    </w:p>
    <w:p w14:paraId="594AE063" w14:textId="77777777" w:rsidR="009865C5" w:rsidRPr="001F7ADD" w:rsidRDefault="009865C5" w:rsidP="009865C5">
      <w:pPr>
        <w:pStyle w:val="NormalWeb"/>
        <w:ind w:left="720"/>
      </w:pPr>
    </w:p>
    <w:sectPr w:rsidR="009865C5" w:rsidRPr="001F7ADD" w:rsidSect="00090367">
      <w:headerReference w:type="default" r:id="rId60"/>
      <w:footerReference w:type="default" r:id="rId61"/>
      <w:headerReference w:type="firs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06E10" w14:textId="77777777" w:rsidR="00090367" w:rsidRDefault="00090367" w:rsidP="008E4C28">
      <w:r>
        <w:separator/>
      </w:r>
    </w:p>
  </w:endnote>
  <w:endnote w:type="continuationSeparator" w:id="0">
    <w:p w14:paraId="649B73B4" w14:textId="77777777" w:rsidR="00090367" w:rsidRDefault="00090367"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3117A" w14:textId="77777777" w:rsidR="00F313ED" w:rsidRPr="005321E6" w:rsidRDefault="00F313ED" w:rsidP="00F63F63">
    <w:pPr>
      <w:pStyle w:val="Footer"/>
      <w:tabs>
        <w:tab w:val="clear" w:pos="9360"/>
        <w:tab w:val="right" w:pos="10800"/>
      </w:tabs>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5F584" w14:textId="77777777" w:rsidR="00090367" w:rsidRDefault="00090367" w:rsidP="008E4C28">
      <w:r>
        <w:separator/>
      </w:r>
    </w:p>
  </w:footnote>
  <w:footnote w:type="continuationSeparator" w:id="0">
    <w:p w14:paraId="28AFF845" w14:textId="77777777" w:rsidR="00090367" w:rsidRDefault="00090367" w:rsidP="008E4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4C0DA" w14:textId="77777777" w:rsidR="00786FAF" w:rsidRDefault="00786FAF" w:rsidP="00786FAF">
    <w:r>
      <w:t>VLAN, STP, AND Packet Filtering Firewall</w:t>
    </w:r>
  </w:p>
  <w:p w14:paraId="323C3666" w14:textId="418BAC7B" w:rsidR="001A2FC2" w:rsidRPr="001A2FC2" w:rsidRDefault="001A2FC2" w:rsidP="006C37B0">
    <w:pPr>
      <w:pStyle w:val="Footer"/>
      <w:tabs>
        <w:tab w:val="right" w:pos="10800"/>
      </w:tabs>
    </w:pPr>
    <w:r w:rsidRPr="001A2FC2">
      <w:tab/>
    </w:r>
    <w:r w:rsidRPr="001A2FC2">
      <w:tab/>
      <w:t xml:space="preserve"> </w:t>
    </w:r>
    <w:r w:rsidRPr="001A2FC2">
      <w:fldChar w:fldCharType="begin"/>
    </w:r>
    <w:r w:rsidRPr="001A2FC2">
      <w:instrText xml:space="preserve"> PAGE   \* MERGEFORMAT </w:instrText>
    </w:r>
    <w:r w:rsidRPr="001A2FC2">
      <w:fldChar w:fldCharType="separate"/>
    </w:r>
    <w:r w:rsidRPr="001A2FC2">
      <w:rPr>
        <w:noProof/>
      </w:rPr>
      <w:t>1</w:t>
    </w:r>
    <w:r w:rsidRPr="001A2FC2">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E8129" w14:textId="77777777" w:rsidR="001A2FC2" w:rsidRPr="001A2FC2" w:rsidRDefault="001A2FC2" w:rsidP="001A2FC2">
    <w:pPr>
      <w:pStyle w:val="Footer"/>
      <w:tabs>
        <w:tab w:val="clear" w:pos="9360"/>
        <w:tab w:val="right" w:pos="10800"/>
      </w:tabs>
      <w:rPr>
        <w:rFonts w:cstheme="minorHAnsi"/>
      </w:rPr>
    </w:pPr>
    <w:r w:rsidRPr="001A2FC2">
      <w:rPr>
        <w:rFonts w:cstheme="minorHAnsi"/>
      </w:rPr>
      <w:t>&lt;Document Title&gt;</w:t>
    </w:r>
    <w:r w:rsidRPr="001A2FC2">
      <w:rPr>
        <w:rFonts w:cstheme="minorHAnsi"/>
      </w:rPr>
      <w:tab/>
    </w:r>
    <w:r w:rsidRPr="001A2FC2">
      <w:rPr>
        <w:rFonts w:cstheme="minorHAnsi"/>
      </w:rPr>
      <w:tab/>
      <w:t xml:space="preserve"> </w:t>
    </w:r>
    <w:r w:rsidRPr="001A2FC2">
      <w:rPr>
        <w:rFonts w:cstheme="minorHAnsi"/>
      </w:rPr>
      <w:fldChar w:fldCharType="begin"/>
    </w:r>
    <w:r w:rsidRPr="001A2FC2">
      <w:rPr>
        <w:rFonts w:cstheme="minorHAnsi"/>
      </w:rPr>
      <w:instrText xml:space="preserve"> PAGE   \* MERGEFORMAT </w:instrText>
    </w:r>
    <w:r w:rsidRPr="001A2FC2">
      <w:rPr>
        <w:rFonts w:cstheme="minorHAnsi"/>
      </w:rPr>
      <w:fldChar w:fldCharType="separate"/>
    </w:r>
    <w:r w:rsidRPr="001A2FC2">
      <w:rPr>
        <w:rFonts w:cstheme="minorHAnsi"/>
      </w:rPr>
      <w:t>2</w:t>
    </w:r>
    <w:r w:rsidRPr="001A2FC2">
      <w:rPr>
        <w:rFonts w:cs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60FDB"/>
    <w:multiLevelType w:val="hybridMultilevel"/>
    <w:tmpl w:val="D49E3A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8A25B6A"/>
    <w:multiLevelType w:val="hybridMultilevel"/>
    <w:tmpl w:val="77B835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F1385"/>
    <w:multiLevelType w:val="hybridMultilevel"/>
    <w:tmpl w:val="057837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A447A6"/>
    <w:multiLevelType w:val="hybridMultilevel"/>
    <w:tmpl w:val="C8726E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293014">
    <w:abstractNumId w:val="6"/>
  </w:num>
  <w:num w:numId="2" w16cid:durableId="750472783">
    <w:abstractNumId w:val="9"/>
  </w:num>
  <w:num w:numId="3" w16cid:durableId="1768772613">
    <w:abstractNumId w:val="1"/>
  </w:num>
  <w:num w:numId="4" w16cid:durableId="1947811120">
    <w:abstractNumId w:val="0"/>
  </w:num>
  <w:num w:numId="5" w16cid:durableId="814760094">
    <w:abstractNumId w:val="4"/>
  </w:num>
  <w:num w:numId="6" w16cid:durableId="2119715439">
    <w:abstractNumId w:val="7"/>
  </w:num>
  <w:num w:numId="7" w16cid:durableId="771708008">
    <w:abstractNumId w:val="2"/>
  </w:num>
  <w:num w:numId="8" w16cid:durableId="283390100">
    <w:abstractNumId w:val="8"/>
  </w:num>
  <w:num w:numId="9" w16cid:durableId="1437403679">
    <w:abstractNumId w:val="5"/>
  </w:num>
  <w:num w:numId="10" w16cid:durableId="14552508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386"/>
    <w:rsid w:val="00000AE0"/>
    <w:rsid w:val="00000C48"/>
    <w:rsid w:val="00005B22"/>
    <w:rsid w:val="000063AC"/>
    <w:rsid w:val="00006A2D"/>
    <w:rsid w:val="000079FB"/>
    <w:rsid w:val="00010BB7"/>
    <w:rsid w:val="00010DC1"/>
    <w:rsid w:val="000143D2"/>
    <w:rsid w:val="0002496E"/>
    <w:rsid w:val="00024AF2"/>
    <w:rsid w:val="00026DCC"/>
    <w:rsid w:val="00027AEF"/>
    <w:rsid w:val="00031FB2"/>
    <w:rsid w:val="000325A8"/>
    <w:rsid w:val="00034005"/>
    <w:rsid w:val="000348D3"/>
    <w:rsid w:val="00037A54"/>
    <w:rsid w:val="00037AFB"/>
    <w:rsid w:val="000400EF"/>
    <w:rsid w:val="00040699"/>
    <w:rsid w:val="00046616"/>
    <w:rsid w:val="0005275C"/>
    <w:rsid w:val="0005288C"/>
    <w:rsid w:val="0006029A"/>
    <w:rsid w:val="0006172B"/>
    <w:rsid w:val="000637E7"/>
    <w:rsid w:val="00065CFA"/>
    <w:rsid w:val="00073B07"/>
    <w:rsid w:val="00083CD4"/>
    <w:rsid w:val="00086503"/>
    <w:rsid w:val="00087153"/>
    <w:rsid w:val="000875C1"/>
    <w:rsid w:val="00090300"/>
    <w:rsid w:val="00090367"/>
    <w:rsid w:val="000923EC"/>
    <w:rsid w:val="00092FC1"/>
    <w:rsid w:val="000A12E6"/>
    <w:rsid w:val="000A18E7"/>
    <w:rsid w:val="000A6323"/>
    <w:rsid w:val="000A7A2D"/>
    <w:rsid w:val="000B0D61"/>
    <w:rsid w:val="000B1BDC"/>
    <w:rsid w:val="000B275B"/>
    <w:rsid w:val="000B568C"/>
    <w:rsid w:val="000C0137"/>
    <w:rsid w:val="000C6960"/>
    <w:rsid w:val="000D748C"/>
    <w:rsid w:val="000D7CE1"/>
    <w:rsid w:val="000E106D"/>
    <w:rsid w:val="000E2C79"/>
    <w:rsid w:val="000E7EB8"/>
    <w:rsid w:val="000F0D54"/>
    <w:rsid w:val="000F13D2"/>
    <w:rsid w:val="000F336F"/>
    <w:rsid w:val="000F36EA"/>
    <w:rsid w:val="000F48FE"/>
    <w:rsid w:val="000F5B90"/>
    <w:rsid w:val="000F6BA9"/>
    <w:rsid w:val="0010129F"/>
    <w:rsid w:val="0011300B"/>
    <w:rsid w:val="001151AB"/>
    <w:rsid w:val="001209CC"/>
    <w:rsid w:val="00120CD5"/>
    <w:rsid w:val="00120EE3"/>
    <w:rsid w:val="0012213B"/>
    <w:rsid w:val="00123258"/>
    <w:rsid w:val="00132024"/>
    <w:rsid w:val="00133588"/>
    <w:rsid w:val="00140545"/>
    <w:rsid w:val="00141D96"/>
    <w:rsid w:val="001421F0"/>
    <w:rsid w:val="00144A9C"/>
    <w:rsid w:val="00156AA6"/>
    <w:rsid w:val="0016009E"/>
    <w:rsid w:val="0016293F"/>
    <w:rsid w:val="00165387"/>
    <w:rsid w:val="001669E6"/>
    <w:rsid w:val="00171BED"/>
    <w:rsid w:val="001741DB"/>
    <w:rsid w:val="00180016"/>
    <w:rsid w:val="001812B6"/>
    <w:rsid w:val="0018350B"/>
    <w:rsid w:val="0018446C"/>
    <w:rsid w:val="00187E81"/>
    <w:rsid w:val="001973D8"/>
    <w:rsid w:val="001A223F"/>
    <w:rsid w:val="001A2472"/>
    <w:rsid w:val="001A2FC2"/>
    <w:rsid w:val="001A5357"/>
    <w:rsid w:val="001A683D"/>
    <w:rsid w:val="001B1496"/>
    <w:rsid w:val="001D095D"/>
    <w:rsid w:val="001D184D"/>
    <w:rsid w:val="001D1CBF"/>
    <w:rsid w:val="001D1EBA"/>
    <w:rsid w:val="001D6F8E"/>
    <w:rsid w:val="001D7949"/>
    <w:rsid w:val="001E04D9"/>
    <w:rsid w:val="001E481A"/>
    <w:rsid w:val="001E5722"/>
    <w:rsid w:val="001E6D21"/>
    <w:rsid w:val="001F4325"/>
    <w:rsid w:val="001F7ADD"/>
    <w:rsid w:val="00200453"/>
    <w:rsid w:val="00205EC9"/>
    <w:rsid w:val="002067E2"/>
    <w:rsid w:val="0020708C"/>
    <w:rsid w:val="00211157"/>
    <w:rsid w:val="00216939"/>
    <w:rsid w:val="0021707E"/>
    <w:rsid w:val="00226ABB"/>
    <w:rsid w:val="0023058F"/>
    <w:rsid w:val="002366AB"/>
    <w:rsid w:val="00236A37"/>
    <w:rsid w:val="00244A13"/>
    <w:rsid w:val="00247653"/>
    <w:rsid w:val="00250A1A"/>
    <w:rsid w:val="0025145F"/>
    <w:rsid w:val="00251C48"/>
    <w:rsid w:val="002639F6"/>
    <w:rsid w:val="00263F05"/>
    <w:rsid w:val="002655E2"/>
    <w:rsid w:val="0026731C"/>
    <w:rsid w:val="00270317"/>
    <w:rsid w:val="002729BA"/>
    <w:rsid w:val="00273D8B"/>
    <w:rsid w:val="002758F6"/>
    <w:rsid w:val="00275E4D"/>
    <w:rsid w:val="002766F5"/>
    <w:rsid w:val="0027689D"/>
    <w:rsid w:val="0027707D"/>
    <w:rsid w:val="00281B31"/>
    <w:rsid w:val="00283AA1"/>
    <w:rsid w:val="00285C47"/>
    <w:rsid w:val="00291C8C"/>
    <w:rsid w:val="00294207"/>
    <w:rsid w:val="00295E12"/>
    <w:rsid w:val="002968CF"/>
    <w:rsid w:val="002A048E"/>
    <w:rsid w:val="002A33C5"/>
    <w:rsid w:val="002A3B6C"/>
    <w:rsid w:val="002A56C3"/>
    <w:rsid w:val="002B25D4"/>
    <w:rsid w:val="002B2F2B"/>
    <w:rsid w:val="002B39C7"/>
    <w:rsid w:val="002C0AA2"/>
    <w:rsid w:val="002C1A33"/>
    <w:rsid w:val="002C23A9"/>
    <w:rsid w:val="002C674A"/>
    <w:rsid w:val="002D0C5F"/>
    <w:rsid w:val="002D1A05"/>
    <w:rsid w:val="002D401C"/>
    <w:rsid w:val="002D51E1"/>
    <w:rsid w:val="002D7837"/>
    <w:rsid w:val="002F1E00"/>
    <w:rsid w:val="002F21F9"/>
    <w:rsid w:val="002F26F7"/>
    <w:rsid w:val="002F5981"/>
    <w:rsid w:val="002F59BC"/>
    <w:rsid w:val="002F6D12"/>
    <w:rsid w:val="002F7BDF"/>
    <w:rsid w:val="00301626"/>
    <w:rsid w:val="00304D14"/>
    <w:rsid w:val="003078F8"/>
    <w:rsid w:val="003112CD"/>
    <w:rsid w:val="00311585"/>
    <w:rsid w:val="0031239A"/>
    <w:rsid w:val="003137A4"/>
    <w:rsid w:val="00313986"/>
    <w:rsid w:val="00314307"/>
    <w:rsid w:val="00314F60"/>
    <w:rsid w:val="0032154C"/>
    <w:rsid w:val="00327089"/>
    <w:rsid w:val="00327765"/>
    <w:rsid w:val="00327B54"/>
    <w:rsid w:val="00331934"/>
    <w:rsid w:val="003322B6"/>
    <w:rsid w:val="0033390F"/>
    <w:rsid w:val="00342C26"/>
    <w:rsid w:val="00343B46"/>
    <w:rsid w:val="00345D8D"/>
    <w:rsid w:val="003537C7"/>
    <w:rsid w:val="003546FA"/>
    <w:rsid w:val="003560C9"/>
    <w:rsid w:val="00365585"/>
    <w:rsid w:val="00365718"/>
    <w:rsid w:val="00366B78"/>
    <w:rsid w:val="0037013C"/>
    <w:rsid w:val="00373F23"/>
    <w:rsid w:val="003758E8"/>
    <w:rsid w:val="003772D3"/>
    <w:rsid w:val="0037749E"/>
    <w:rsid w:val="00377DAB"/>
    <w:rsid w:val="00380C06"/>
    <w:rsid w:val="00381CFD"/>
    <w:rsid w:val="003828A4"/>
    <w:rsid w:val="00386F09"/>
    <w:rsid w:val="00387187"/>
    <w:rsid w:val="00390C47"/>
    <w:rsid w:val="0039222A"/>
    <w:rsid w:val="003947C9"/>
    <w:rsid w:val="00394BF4"/>
    <w:rsid w:val="003A1A7F"/>
    <w:rsid w:val="003A2C53"/>
    <w:rsid w:val="003A6647"/>
    <w:rsid w:val="003C0170"/>
    <w:rsid w:val="003C136E"/>
    <w:rsid w:val="003C3323"/>
    <w:rsid w:val="003C469C"/>
    <w:rsid w:val="003C4BE1"/>
    <w:rsid w:val="003D5EFC"/>
    <w:rsid w:val="003E5380"/>
    <w:rsid w:val="003E738A"/>
    <w:rsid w:val="003F0386"/>
    <w:rsid w:val="003F4527"/>
    <w:rsid w:val="003F6121"/>
    <w:rsid w:val="00406416"/>
    <w:rsid w:val="004070E3"/>
    <w:rsid w:val="00407B0E"/>
    <w:rsid w:val="00411704"/>
    <w:rsid w:val="00415AD4"/>
    <w:rsid w:val="004174CD"/>
    <w:rsid w:val="00417A01"/>
    <w:rsid w:val="00417AB2"/>
    <w:rsid w:val="004213E9"/>
    <w:rsid w:val="004258B4"/>
    <w:rsid w:val="00431EB0"/>
    <w:rsid w:val="00443FEB"/>
    <w:rsid w:val="004441BA"/>
    <w:rsid w:val="00450FE2"/>
    <w:rsid w:val="0045543B"/>
    <w:rsid w:val="00465BF0"/>
    <w:rsid w:val="004664E4"/>
    <w:rsid w:val="004667E7"/>
    <w:rsid w:val="004738BB"/>
    <w:rsid w:val="00484886"/>
    <w:rsid w:val="00484914"/>
    <w:rsid w:val="00485909"/>
    <w:rsid w:val="00490D1A"/>
    <w:rsid w:val="004922D1"/>
    <w:rsid w:val="004A0DEF"/>
    <w:rsid w:val="004A18C5"/>
    <w:rsid w:val="004A4F91"/>
    <w:rsid w:val="004A5A77"/>
    <w:rsid w:val="004A5CEA"/>
    <w:rsid w:val="004B1B40"/>
    <w:rsid w:val="004B207E"/>
    <w:rsid w:val="004B3EEC"/>
    <w:rsid w:val="004B47CE"/>
    <w:rsid w:val="004C6601"/>
    <w:rsid w:val="004D653B"/>
    <w:rsid w:val="004D78AE"/>
    <w:rsid w:val="004E01D2"/>
    <w:rsid w:val="004E4153"/>
    <w:rsid w:val="004E5791"/>
    <w:rsid w:val="004F00C6"/>
    <w:rsid w:val="004F6E01"/>
    <w:rsid w:val="0050124B"/>
    <w:rsid w:val="00502EC7"/>
    <w:rsid w:val="005034AA"/>
    <w:rsid w:val="00503F66"/>
    <w:rsid w:val="00507A1C"/>
    <w:rsid w:val="00507FCF"/>
    <w:rsid w:val="00511894"/>
    <w:rsid w:val="005120B3"/>
    <w:rsid w:val="00517BBE"/>
    <w:rsid w:val="0052753F"/>
    <w:rsid w:val="005321E6"/>
    <w:rsid w:val="00537A80"/>
    <w:rsid w:val="00537C76"/>
    <w:rsid w:val="00537D0E"/>
    <w:rsid w:val="005451AE"/>
    <w:rsid w:val="005459F9"/>
    <w:rsid w:val="005529E7"/>
    <w:rsid w:val="005701F3"/>
    <w:rsid w:val="005728FA"/>
    <w:rsid w:val="005747A9"/>
    <w:rsid w:val="00577F51"/>
    <w:rsid w:val="00580BD4"/>
    <w:rsid w:val="005811CC"/>
    <w:rsid w:val="005831AE"/>
    <w:rsid w:val="00583909"/>
    <w:rsid w:val="005852AE"/>
    <w:rsid w:val="005878E1"/>
    <w:rsid w:val="00587EE8"/>
    <w:rsid w:val="00587F4F"/>
    <w:rsid w:val="005903FE"/>
    <w:rsid w:val="005907B7"/>
    <w:rsid w:val="00591DED"/>
    <w:rsid w:val="0059789B"/>
    <w:rsid w:val="005A77BE"/>
    <w:rsid w:val="005B2AFC"/>
    <w:rsid w:val="005B4AD0"/>
    <w:rsid w:val="005C37D2"/>
    <w:rsid w:val="005C4F29"/>
    <w:rsid w:val="005C5B7F"/>
    <w:rsid w:val="005C6F1F"/>
    <w:rsid w:val="005D640E"/>
    <w:rsid w:val="005E601F"/>
    <w:rsid w:val="005F6F76"/>
    <w:rsid w:val="0060079C"/>
    <w:rsid w:val="006016E6"/>
    <w:rsid w:val="006029B2"/>
    <w:rsid w:val="006048A0"/>
    <w:rsid w:val="006066D3"/>
    <w:rsid w:val="00610017"/>
    <w:rsid w:val="006213F4"/>
    <w:rsid w:val="00625716"/>
    <w:rsid w:val="00626DB1"/>
    <w:rsid w:val="00627900"/>
    <w:rsid w:val="00630954"/>
    <w:rsid w:val="0063218F"/>
    <w:rsid w:val="006438FD"/>
    <w:rsid w:val="00645974"/>
    <w:rsid w:val="006461E2"/>
    <w:rsid w:val="0064764E"/>
    <w:rsid w:val="006542D2"/>
    <w:rsid w:val="00661210"/>
    <w:rsid w:val="00663802"/>
    <w:rsid w:val="0066624F"/>
    <w:rsid w:val="006669B0"/>
    <w:rsid w:val="00666E32"/>
    <w:rsid w:val="006678EB"/>
    <w:rsid w:val="00670C17"/>
    <w:rsid w:val="00671B94"/>
    <w:rsid w:val="00674792"/>
    <w:rsid w:val="00674C4A"/>
    <w:rsid w:val="00684E30"/>
    <w:rsid w:val="00685CB4"/>
    <w:rsid w:val="00686EF2"/>
    <w:rsid w:val="00687FDB"/>
    <w:rsid w:val="00690DDA"/>
    <w:rsid w:val="00691F7A"/>
    <w:rsid w:val="006A30D1"/>
    <w:rsid w:val="006B12F9"/>
    <w:rsid w:val="006B73BC"/>
    <w:rsid w:val="006C05C9"/>
    <w:rsid w:val="006C1754"/>
    <w:rsid w:val="006C1CE2"/>
    <w:rsid w:val="006C37B0"/>
    <w:rsid w:val="006C53B4"/>
    <w:rsid w:val="006D2251"/>
    <w:rsid w:val="006D63DF"/>
    <w:rsid w:val="006E22B6"/>
    <w:rsid w:val="006E368D"/>
    <w:rsid w:val="006E4C58"/>
    <w:rsid w:val="006E5806"/>
    <w:rsid w:val="006E6A8A"/>
    <w:rsid w:val="006E6F02"/>
    <w:rsid w:val="006E749B"/>
    <w:rsid w:val="006F2D02"/>
    <w:rsid w:val="007041E4"/>
    <w:rsid w:val="00704347"/>
    <w:rsid w:val="00710225"/>
    <w:rsid w:val="007104C4"/>
    <w:rsid w:val="007116C7"/>
    <w:rsid w:val="00711AE9"/>
    <w:rsid w:val="007146C4"/>
    <w:rsid w:val="00715458"/>
    <w:rsid w:val="00721122"/>
    <w:rsid w:val="007212BC"/>
    <w:rsid w:val="00722ACB"/>
    <w:rsid w:val="00723641"/>
    <w:rsid w:val="00723A8E"/>
    <w:rsid w:val="00723BC4"/>
    <w:rsid w:val="00724F74"/>
    <w:rsid w:val="00726DF0"/>
    <w:rsid w:val="00731626"/>
    <w:rsid w:val="0074104F"/>
    <w:rsid w:val="00742DC1"/>
    <w:rsid w:val="00751732"/>
    <w:rsid w:val="00756814"/>
    <w:rsid w:val="0075792F"/>
    <w:rsid w:val="007618E5"/>
    <w:rsid w:val="007659E9"/>
    <w:rsid w:val="00767758"/>
    <w:rsid w:val="007702B3"/>
    <w:rsid w:val="00770C4A"/>
    <w:rsid w:val="007714F2"/>
    <w:rsid w:val="00771DF1"/>
    <w:rsid w:val="007834AC"/>
    <w:rsid w:val="00786FAF"/>
    <w:rsid w:val="00791B90"/>
    <w:rsid w:val="00792A78"/>
    <w:rsid w:val="00793CC2"/>
    <w:rsid w:val="007947AC"/>
    <w:rsid w:val="007965D7"/>
    <w:rsid w:val="007A31B7"/>
    <w:rsid w:val="007A5906"/>
    <w:rsid w:val="007A7453"/>
    <w:rsid w:val="007B125D"/>
    <w:rsid w:val="007B26D9"/>
    <w:rsid w:val="007B2A75"/>
    <w:rsid w:val="007B43EE"/>
    <w:rsid w:val="007B7C73"/>
    <w:rsid w:val="007C0FD4"/>
    <w:rsid w:val="007C6C8C"/>
    <w:rsid w:val="007D50CE"/>
    <w:rsid w:val="007D64E3"/>
    <w:rsid w:val="007D68E2"/>
    <w:rsid w:val="007E010E"/>
    <w:rsid w:val="007E3588"/>
    <w:rsid w:val="007E5CB1"/>
    <w:rsid w:val="007F0426"/>
    <w:rsid w:val="007F4005"/>
    <w:rsid w:val="007F7DAA"/>
    <w:rsid w:val="00802360"/>
    <w:rsid w:val="00802B77"/>
    <w:rsid w:val="008043CA"/>
    <w:rsid w:val="008052FE"/>
    <w:rsid w:val="00805931"/>
    <w:rsid w:val="0081234C"/>
    <w:rsid w:val="00813AFE"/>
    <w:rsid w:val="0082782C"/>
    <w:rsid w:val="008337F4"/>
    <w:rsid w:val="008365E3"/>
    <w:rsid w:val="00843DD9"/>
    <w:rsid w:val="00851979"/>
    <w:rsid w:val="008533B5"/>
    <w:rsid w:val="00854267"/>
    <w:rsid w:val="008605FF"/>
    <w:rsid w:val="00862DA9"/>
    <w:rsid w:val="00865CC8"/>
    <w:rsid w:val="00867C7C"/>
    <w:rsid w:val="008710AF"/>
    <w:rsid w:val="00882EBD"/>
    <w:rsid w:val="00887153"/>
    <w:rsid w:val="00895828"/>
    <w:rsid w:val="008967DB"/>
    <w:rsid w:val="00897B5C"/>
    <w:rsid w:val="008A2B5D"/>
    <w:rsid w:val="008A39B7"/>
    <w:rsid w:val="008A442D"/>
    <w:rsid w:val="008A51BE"/>
    <w:rsid w:val="008A6990"/>
    <w:rsid w:val="008A789B"/>
    <w:rsid w:val="008B1E08"/>
    <w:rsid w:val="008B2384"/>
    <w:rsid w:val="008B29E7"/>
    <w:rsid w:val="008B62ED"/>
    <w:rsid w:val="008B7E86"/>
    <w:rsid w:val="008C2C38"/>
    <w:rsid w:val="008D00F6"/>
    <w:rsid w:val="008D1B33"/>
    <w:rsid w:val="008D42E7"/>
    <w:rsid w:val="008E4C28"/>
    <w:rsid w:val="008F1157"/>
    <w:rsid w:val="008F2855"/>
    <w:rsid w:val="008F3F3A"/>
    <w:rsid w:val="008F5B0C"/>
    <w:rsid w:val="00901724"/>
    <w:rsid w:val="00906D7E"/>
    <w:rsid w:val="00914F08"/>
    <w:rsid w:val="009179F9"/>
    <w:rsid w:val="00921DB7"/>
    <w:rsid w:val="00924B85"/>
    <w:rsid w:val="009252EB"/>
    <w:rsid w:val="009277BA"/>
    <w:rsid w:val="00930943"/>
    <w:rsid w:val="0093395A"/>
    <w:rsid w:val="00936AEC"/>
    <w:rsid w:val="00942E78"/>
    <w:rsid w:val="00946431"/>
    <w:rsid w:val="00951CDD"/>
    <w:rsid w:val="009523E7"/>
    <w:rsid w:val="00960AC1"/>
    <w:rsid w:val="0096401A"/>
    <w:rsid w:val="00964ACC"/>
    <w:rsid w:val="009655A2"/>
    <w:rsid w:val="009662E3"/>
    <w:rsid w:val="00967072"/>
    <w:rsid w:val="00974873"/>
    <w:rsid w:val="0097718F"/>
    <w:rsid w:val="00981518"/>
    <w:rsid w:val="00982DEA"/>
    <w:rsid w:val="009851C8"/>
    <w:rsid w:val="00985680"/>
    <w:rsid w:val="009865C5"/>
    <w:rsid w:val="00994296"/>
    <w:rsid w:val="00995F47"/>
    <w:rsid w:val="009A1C75"/>
    <w:rsid w:val="009A291A"/>
    <w:rsid w:val="009A597C"/>
    <w:rsid w:val="009A6159"/>
    <w:rsid w:val="009A6E92"/>
    <w:rsid w:val="009A73B1"/>
    <w:rsid w:val="009B32F8"/>
    <w:rsid w:val="009B3807"/>
    <w:rsid w:val="009B6481"/>
    <w:rsid w:val="009C117B"/>
    <w:rsid w:val="009C6BA4"/>
    <w:rsid w:val="009D0D8F"/>
    <w:rsid w:val="009D26CB"/>
    <w:rsid w:val="009D4CC8"/>
    <w:rsid w:val="009D6276"/>
    <w:rsid w:val="009D629E"/>
    <w:rsid w:val="009D67E4"/>
    <w:rsid w:val="009E24CC"/>
    <w:rsid w:val="009E2A25"/>
    <w:rsid w:val="009E4019"/>
    <w:rsid w:val="009E603E"/>
    <w:rsid w:val="009F2413"/>
    <w:rsid w:val="009F5A95"/>
    <w:rsid w:val="009F5F14"/>
    <w:rsid w:val="009F6E35"/>
    <w:rsid w:val="00A00A1B"/>
    <w:rsid w:val="00A011DF"/>
    <w:rsid w:val="00A01224"/>
    <w:rsid w:val="00A0374A"/>
    <w:rsid w:val="00A05460"/>
    <w:rsid w:val="00A06047"/>
    <w:rsid w:val="00A1653F"/>
    <w:rsid w:val="00A212EF"/>
    <w:rsid w:val="00A21926"/>
    <w:rsid w:val="00A34B6C"/>
    <w:rsid w:val="00A36206"/>
    <w:rsid w:val="00A426FA"/>
    <w:rsid w:val="00A44664"/>
    <w:rsid w:val="00A44753"/>
    <w:rsid w:val="00A45428"/>
    <w:rsid w:val="00A47E38"/>
    <w:rsid w:val="00A57490"/>
    <w:rsid w:val="00A57519"/>
    <w:rsid w:val="00A577D2"/>
    <w:rsid w:val="00A60443"/>
    <w:rsid w:val="00A60B6A"/>
    <w:rsid w:val="00A61CF7"/>
    <w:rsid w:val="00A64C55"/>
    <w:rsid w:val="00A81E7F"/>
    <w:rsid w:val="00A86E38"/>
    <w:rsid w:val="00A91714"/>
    <w:rsid w:val="00A92330"/>
    <w:rsid w:val="00A94B85"/>
    <w:rsid w:val="00A95CB6"/>
    <w:rsid w:val="00AA39AB"/>
    <w:rsid w:val="00AA457E"/>
    <w:rsid w:val="00AA5A66"/>
    <w:rsid w:val="00AA629A"/>
    <w:rsid w:val="00AB6586"/>
    <w:rsid w:val="00AB7884"/>
    <w:rsid w:val="00AB7B4B"/>
    <w:rsid w:val="00AD2EBE"/>
    <w:rsid w:val="00AD3B52"/>
    <w:rsid w:val="00AE0297"/>
    <w:rsid w:val="00AE0C88"/>
    <w:rsid w:val="00AE3B77"/>
    <w:rsid w:val="00AE5D73"/>
    <w:rsid w:val="00AF304D"/>
    <w:rsid w:val="00AF3A5A"/>
    <w:rsid w:val="00AF4CB4"/>
    <w:rsid w:val="00AF7CDE"/>
    <w:rsid w:val="00B006B7"/>
    <w:rsid w:val="00B0519F"/>
    <w:rsid w:val="00B1540D"/>
    <w:rsid w:val="00B23425"/>
    <w:rsid w:val="00B23536"/>
    <w:rsid w:val="00B31900"/>
    <w:rsid w:val="00B3323F"/>
    <w:rsid w:val="00B3469E"/>
    <w:rsid w:val="00B3526A"/>
    <w:rsid w:val="00B36BB8"/>
    <w:rsid w:val="00B3716A"/>
    <w:rsid w:val="00B37B9E"/>
    <w:rsid w:val="00B400B8"/>
    <w:rsid w:val="00B42118"/>
    <w:rsid w:val="00B44F2F"/>
    <w:rsid w:val="00B56D69"/>
    <w:rsid w:val="00B64D67"/>
    <w:rsid w:val="00B67D0C"/>
    <w:rsid w:val="00B67F75"/>
    <w:rsid w:val="00B70537"/>
    <w:rsid w:val="00B73CAA"/>
    <w:rsid w:val="00B8202B"/>
    <w:rsid w:val="00B85DB5"/>
    <w:rsid w:val="00B866F0"/>
    <w:rsid w:val="00B9012B"/>
    <w:rsid w:val="00B908B8"/>
    <w:rsid w:val="00B91A09"/>
    <w:rsid w:val="00B93247"/>
    <w:rsid w:val="00B94FEC"/>
    <w:rsid w:val="00B95463"/>
    <w:rsid w:val="00B972FE"/>
    <w:rsid w:val="00BB140B"/>
    <w:rsid w:val="00BB32C0"/>
    <w:rsid w:val="00BB4E88"/>
    <w:rsid w:val="00BB5477"/>
    <w:rsid w:val="00BB7BB6"/>
    <w:rsid w:val="00BC0622"/>
    <w:rsid w:val="00BC12BF"/>
    <w:rsid w:val="00BD590C"/>
    <w:rsid w:val="00BD5B3C"/>
    <w:rsid w:val="00BD65C2"/>
    <w:rsid w:val="00BE047A"/>
    <w:rsid w:val="00BE38F8"/>
    <w:rsid w:val="00BE4874"/>
    <w:rsid w:val="00BE66C3"/>
    <w:rsid w:val="00BF6F57"/>
    <w:rsid w:val="00C018DA"/>
    <w:rsid w:val="00C03959"/>
    <w:rsid w:val="00C04E10"/>
    <w:rsid w:val="00C04FED"/>
    <w:rsid w:val="00C063AE"/>
    <w:rsid w:val="00C105F5"/>
    <w:rsid w:val="00C200F7"/>
    <w:rsid w:val="00C20E7C"/>
    <w:rsid w:val="00C2186F"/>
    <w:rsid w:val="00C23ECE"/>
    <w:rsid w:val="00C27294"/>
    <w:rsid w:val="00C2731E"/>
    <w:rsid w:val="00C27608"/>
    <w:rsid w:val="00C3104A"/>
    <w:rsid w:val="00C33956"/>
    <w:rsid w:val="00C3756E"/>
    <w:rsid w:val="00C4330D"/>
    <w:rsid w:val="00C43D4E"/>
    <w:rsid w:val="00C44530"/>
    <w:rsid w:val="00C4519A"/>
    <w:rsid w:val="00C46FF1"/>
    <w:rsid w:val="00C50EF9"/>
    <w:rsid w:val="00C525A5"/>
    <w:rsid w:val="00C52A95"/>
    <w:rsid w:val="00C55E68"/>
    <w:rsid w:val="00C55EEA"/>
    <w:rsid w:val="00C5642D"/>
    <w:rsid w:val="00C6276B"/>
    <w:rsid w:val="00C64D55"/>
    <w:rsid w:val="00C66861"/>
    <w:rsid w:val="00C742AE"/>
    <w:rsid w:val="00C76057"/>
    <w:rsid w:val="00C76790"/>
    <w:rsid w:val="00C85E2D"/>
    <w:rsid w:val="00C917BD"/>
    <w:rsid w:val="00C95D7D"/>
    <w:rsid w:val="00C9689B"/>
    <w:rsid w:val="00C9733E"/>
    <w:rsid w:val="00CA458A"/>
    <w:rsid w:val="00CA5EFA"/>
    <w:rsid w:val="00CB1C20"/>
    <w:rsid w:val="00CB4404"/>
    <w:rsid w:val="00CB44A2"/>
    <w:rsid w:val="00CC2D3D"/>
    <w:rsid w:val="00CC313F"/>
    <w:rsid w:val="00CC4B2C"/>
    <w:rsid w:val="00CD03E6"/>
    <w:rsid w:val="00CD3671"/>
    <w:rsid w:val="00CD4B3E"/>
    <w:rsid w:val="00CD5D65"/>
    <w:rsid w:val="00CD6693"/>
    <w:rsid w:val="00CD7346"/>
    <w:rsid w:val="00CE074B"/>
    <w:rsid w:val="00CE260C"/>
    <w:rsid w:val="00CE6841"/>
    <w:rsid w:val="00CF61FE"/>
    <w:rsid w:val="00D07F03"/>
    <w:rsid w:val="00D109FC"/>
    <w:rsid w:val="00D14150"/>
    <w:rsid w:val="00D14BD0"/>
    <w:rsid w:val="00D15447"/>
    <w:rsid w:val="00D17A7A"/>
    <w:rsid w:val="00D208E6"/>
    <w:rsid w:val="00D211BE"/>
    <w:rsid w:val="00D300DD"/>
    <w:rsid w:val="00D33217"/>
    <w:rsid w:val="00D34CBD"/>
    <w:rsid w:val="00D3600C"/>
    <w:rsid w:val="00D41E41"/>
    <w:rsid w:val="00D44BC3"/>
    <w:rsid w:val="00D50329"/>
    <w:rsid w:val="00D56BA4"/>
    <w:rsid w:val="00D579A8"/>
    <w:rsid w:val="00D57AA9"/>
    <w:rsid w:val="00D63D6D"/>
    <w:rsid w:val="00D64A7A"/>
    <w:rsid w:val="00D66468"/>
    <w:rsid w:val="00D66C8B"/>
    <w:rsid w:val="00D67210"/>
    <w:rsid w:val="00D72FCC"/>
    <w:rsid w:val="00D7338E"/>
    <w:rsid w:val="00D76404"/>
    <w:rsid w:val="00D7715A"/>
    <w:rsid w:val="00D82770"/>
    <w:rsid w:val="00D911A3"/>
    <w:rsid w:val="00D9746A"/>
    <w:rsid w:val="00DA1F35"/>
    <w:rsid w:val="00DA4403"/>
    <w:rsid w:val="00DA57D7"/>
    <w:rsid w:val="00DA62B5"/>
    <w:rsid w:val="00DB12FD"/>
    <w:rsid w:val="00DB177B"/>
    <w:rsid w:val="00DB2164"/>
    <w:rsid w:val="00DC4D36"/>
    <w:rsid w:val="00DD0C19"/>
    <w:rsid w:val="00DD23CF"/>
    <w:rsid w:val="00DD2F53"/>
    <w:rsid w:val="00DD6F81"/>
    <w:rsid w:val="00DE1170"/>
    <w:rsid w:val="00DE1289"/>
    <w:rsid w:val="00DE3E5D"/>
    <w:rsid w:val="00DE425A"/>
    <w:rsid w:val="00DF15FC"/>
    <w:rsid w:val="00DF26EB"/>
    <w:rsid w:val="00DF27E2"/>
    <w:rsid w:val="00DF4C7E"/>
    <w:rsid w:val="00DF5D7E"/>
    <w:rsid w:val="00DF70F2"/>
    <w:rsid w:val="00DF79D8"/>
    <w:rsid w:val="00E05501"/>
    <w:rsid w:val="00E07E1C"/>
    <w:rsid w:val="00E1204C"/>
    <w:rsid w:val="00E12EBF"/>
    <w:rsid w:val="00E146C6"/>
    <w:rsid w:val="00E16811"/>
    <w:rsid w:val="00E17C6C"/>
    <w:rsid w:val="00E20EF4"/>
    <w:rsid w:val="00E27328"/>
    <w:rsid w:val="00E31B90"/>
    <w:rsid w:val="00E31E8E"/>
    <w:rsid w:val="00E35FA2"/>
    <w:rsid w:val="00E40CFB"/>
    <w:rsid w:val="00E46027"/>
    <w:rsid w:val="00E46532"/>
    <w:rsid w:val="00E47049"/>
    <w:rsid w:val="00E727B8"/>
    <w:rsid w:val="00E7343F"/>
    <w:rsid w:val="00E74E69"/>
    <w:rsid w:val="00E76505"/>
    <w:rsid w:val="00E811A5"/>
    <w:rsid w:val="00E917CC"/>
    <w:rsid w:val="00EA40C3"/>
    <w:rsid w:val="00EA637D"/>
    <w:rsid w:val="00EB014D"/>
    <w:rsid w:val="00EB022D"/>
    <w:rsid w:val="00EB0E26"/>
    <w:rsid w:val="00EB259C"/>
    <w:rsid w:val="00EB2D43"/>
    <w:rsid w:val="00EB2DEF"/>
    <w:rsid w:val="00EC1925"/>
    <w:rsid w:val="00EC2ACA"/>
    <w:rsid w:val="00EC61A9"/>
    <w:rsid w:val="00ED0A3D"/>
    <w:rsid w:val="00ED22BE"/>
    <w:rsid w:val="00ED5046"/>
    <w:rsid w:val="00ED5FFF"/>
    <w:rsid w:val="00ED7489"/>
    <w:rsid w:val="00ED78D3"/>
    <w:rsid w:val="00EE007E"/>
    <w:rsid w:val="00F01F2F"/>
    <w:rsid w:val="00F115B2"/>
    <w:rsid w:val="00F126C4"/>
    <w:rsid w:val="00F1431A"/>
    <w:rsid w:val="00F313ED"/>
    <w:rsid w:val="00F33C4E"/>
    <w:rsid w:val="00F358EE"/>
    <w:rsid w:val="00F43F08"/>
    <w:rsid w:val="00F5121A"/>
    <w:rsid w:val="00F62C93"/>
    <w:rsid w:val="00F63F63"/>
    <w:rsid w:val="00F646D9"/>
    <w:rsid w:val="00F70544"/>
    <w:rsid w:val="00F72EBF"/>
    <w:rsid w:val="00F81C6A"/>
    <w:rsid w:val="00F82336"/>
    <w:rsid w:val="00F87139"/>
    <w:rsid w:val="00F9731B"/>
    <w:rsid w:val="00F97D21"/>
    <w:rsid w:val="00FA4244"/>
    <w:rsid w:val="00FA64BF"/>
    <w:rsid w:val="00FA6A8C"/>
    <w:rsid w:val="00FB7725"/>
    <w:rsid w:val="00FC37BF"/>
    <w:rsid w:val="00FC3DDC"/>
    <w:rsid w:val="00FC5DA5"/>
    <w:rsid w:val="00FE2E32"/>
    <w:rsid w:val="00FE6F31"/>
    <w:rsid w:val="00FE7D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B0656E1"/>
  <w15:docId w15:val="{2FAABCD5-2FAB-4876-80E0-75D8AE0B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86FAF"/>
    <w:pPr>
      <w:spacing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20CD5"/>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20CD5"/>
    <w:pPr>
      <w:keepNext/>
      <w:keepLines/>
      <w:spacing w:before="200"/>
      <w:outlineLvl w:val="1"/>
    </w:pPr>
    <w:rPr>
      <w:rFonts w:eastAsiaTheme="majorEastAsia" w:cstheme="majorBidi"/>
      <w:color w:val="000000" w:themeColor="text1"/>
      <w:szCs w:val="26"/>
      <w:u w:val="single"/>
    </w:rPr>
  </w:style>
  <w:style w:type="paragraph" w:styleId="Heading3">
    <w:name w:val="heading 3"/>
    <w:basedOn w:val="Normal"/>
    <w:next w:val="Normal"/>
    <w:link w:val="Heading3Char"/>
    <w:uiPriority w:val="9"/>
    <w:semiHidden/>
    <w:unhideWhenUsed/>
    <w:qFormat/>
    <w:rsid w:val="002A048E"/>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FC37B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CD5"/>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120CD5"/>
    <w:rPr>
      <w:rFonts w:eastAsiaTheme="majorEastAsia" w:cstheme="majorBidi"/>
      <w:color w:val="000000" w:themeColor="text1"/>
      <w:sz w:val="24"/>
      <w:szCs w:val="26"/>
      <w:u w:val="single"/>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val="0"/>
      <w:bCs/>
      <w:sz w:val="28"/>
      <w:szCs w:val="28"/>
    </w:rPr>
  </w:style>
  <w:style w:type="paragraph" w:styleId="TOC1">
    <w:name w:val="toc 1"/>
    <w:basedOn w:val="Normal"/>
    <w:next w:val="Normal"/>
    <w:autoRedefine/>
    <w:uiPriority w:val="39"/>
    <w:unhideWhenUsed/>
    <w:rsid w:val="0082782C"/>
    <w:pPr>
      <w:spacing w:before="120" w:after="0"/>
    </w:pPr>
    <w:rPr>
      <w:b/>
      <w:bCs/>
    </w:rPr>
  </w:style>
  <w:style w:type="paragraph" w:styleId="TOC2">
    <w:name w:val="toc 2"/>
    <w:basedOn w:val="Normal"/>
    <w:next w:val="Normal"/>
    <w:autoRedefine/>
    <w:uiPriority w:val="39"/>
    <w:unhideWhenUsed/>
    <w:rsid w:val="0082782C"/>
    <w:pPr>
      <w:spacing w:after="0"/>
      <w:ind w:left="200"/>
    </w:pPr>
    <w:rPr>
      <w:b/>
      <w:bCs/>
      <w:sz w:val="22"/>
      <w:szCs w:val="22"/>
    </w:rPr>
  </w:style>
  <w:style w:type="paragraph" w:styleId="TOC3">
    <w:name w:val="toc 3"/>
    <w:basedOn w:val="Normal"/>
    <w:next w:val="Normal"/>
    <w:autoRedefine/>
    <w:uiPriority w:val="39"/>
    <w:semiHidden/>
    <w:unhideWhenUsed/>
    <w:rsid w:val="0082782C"/>
    <w:pPr>
      <w:spacing w:after="0"/>
      <w:ind w:left="400"/>
    </w:pPr>
    <w:rPr>
      <w:sz w:val="22"/>
      <w:szCs w:val="22"/>
    </w:rPr>
  </w:style>
  <w:style w:type="paragraph" w:styleId="TOC4">
    <w:name w:val="toc 4"/>
    <w:basedOn w:val="Normal"/>
    <w:next w:val="Normal"/>
    <w:autoRedefine/>
    <w:uiPriority w:val="39"/>
    <w:semiHidden/>
    <w:unhideWhenUsed/>
    <w:rsid w:val="0082782C"/>
    <w:pPr>
      <w:spacing w:after="0"/>
      <w:ind w:left="600"/>
    </w:pPr>
    <w:rPr>
      <w:szCs w:val="20"/>
    </w:rPr>
  </w:style>
  <w:style w:type="paragraph" w:styleId="TOC5">
    <w:name w:val="toc 5"/>
    <w:basedOn w:val="Normal"/>
    <w:next w:val="Normal"/>
    <w:autoRedefine/>
    <w:uiPriority w:val="39"/>
    <w:semiHidden/>
    <w:unhideWhenUsed/>
    <w:rsid w:val="0082782C"/>
    <w:pPr>
      <w:spacing w:after="0"/>
      <w:ind w:left="800"/>
    </w:pPr>
    <w:rPr>
      <w:szCs w:val="20"/>
    </w:rPr>
  </w:style>
  <w:style w:type="paragraph" w:styleId="TOC6">
    <w:name w:val="toc 6"/>
    <w:basedOn w:val="Normal"/>
    <w:next w:val="Normal"/>
    <w:autoRedefine/>
    <w:uiPriority w:val="39"/>
    <w:semiHidden/>
    <w:unhideWhenUsed/>
    <w:rsid w:val="0082782C"/>
    <w:pPr>
      <w:spacing w:after="0"/>
      <w:ind w:left="1000"/>
    </w:pPr>
    <w:rPr>
      <w:szCs w:val="20"/>
    </w:rPr>
  </w:style>
  <w:style w:type="paragraph" w:styleId="TOC7">
    <w:name w:val="toc 7"/>
    <w:basedOn w:val="Normal"/>
    <w:next w:val="Normal"/>
    <w:autoRedefine/>
    <w:uiPriority w:val="39"/>
    <w:semiHidden/>
    <w:unhideWhenUsed/>
    <w:rsid w:val="0082782C"/>
    <w:pPr>
      <w:spacing w:after="0"/>
      <w:ind w:left="1200"/>
    </w:pPr>
    <w:rPr>
      <w:szCs w:val="20"/>
    </w:rPr>
  </w:style>
  <w:style w:type="paragraph" w:styleId="TOC8">
    <w:name w:val="toc 8"/>
    <w:basedOn w:val="Normal"/>
    <w:next w:val="Normal"/>
    <w:autoRedefine/>
    <w:uiPriority w:val="39"/>
    <w:semiHidden/>
    <w:unhideWhenUsed/>
    <w:rsid w:val="0082782C"/>
    <w:pPr>
      <w:spacing w:after="0"/>
      <w:ind w:left="1400"/>
    </w:pPr>
    <w:rPr>
      <w:szCs w:val="20"/>
    </w:rPr>
  </w:style>
  <w:style w:type="paragraph" w:styleId="TOC9">
    <w:name w:val="toc 9"/>
    <w:basedOn w:val="Normal"/>
    <w:next w:val="Normal"/>
    <w:autoRedefine/>
    <w:uiPriority w:val="39"/>
    <w:semiHidden/>
    <w:unhideWhenUsed/>
    <w:rsid w:val="0082782C"/>
    <w:pPr>
      <w:spacing w:after="0"/>
      <w:ind w:left="1600"/>
    </w:pPr>
    <w:rPr>
      <w:szCs w:val="20"/>
    </w:rPr>
  </w:style>
  <w:style w:type="character" w:styleId="PageNumber">
    <w:name w:val="page number"/>
    <w:basedOn w:val="DefaultParagraphFont"/>
    <w:uiPriority w:val="99"/>
    <w:semiHidden/>
    <w:unhideWhenUsed/>
    <w:rsid w:val="001A2FC2"/>
  </w:style>
  <w:style w:type="character" w:customStyle="1" w:styleId="Heading3Char">
    <w:name w:val="Heading 3 Char"/>
    <w:basedOn w:val="DefaultParagraphFont"/>
    <w:link w:val="Heading3"/>
    <w:uiPriority w:val="9"/>
    <w:semiHidden/>
    <w:rsid w:val="002A048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770C4A"/>
    <w:pPr>
      <w:spacing w:before="100" w:beforeAutospacing="1" w:after="100" w:afterAutospacing="1"/>
    </w:pPr>
    <w:rPr>
      <w:rFonts w:ascii="Times New Roman" w:hAnsi="Times New Roman"/>
      <w:lang w:val="en-CA" w:eastAsia="en-CA"/>
    </w:rPr>
  </w:style>
  <w:style w:type="character" w:styleId="UnresolvedMention">
    <w:name w:val="Unresolved Mention"/>
    <w:basedOn w:val="DefaultParagraphFont"/>
    <w:uiPriority w:val="99"/>
    <w:rsid w:val="00171BED"/>
    <w:rPr>
      <w:color w:val="605E5C"/>
      <w:shd w:val="clear" w:color="auto" w:fill="E1DFDD"/>
    </w:rPr>
  </w:style>
  <w:style w:type="character" w:customStyle="1" w:styleId="Heading4Char">
    <w:name w:val="Heading 4 Char"/>
    <w:basedOn w:val="DefaultParagraphFont"/>
    <w:link w:val="Heading4"/>
    <w:uiPriority w:val="9"/>
    <w:semiHidden/>
    <w:rsid w:val="00FC37BF"/>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5628">
      <w:bodyDiv w:val="1"/>
      <w:marLeft w:val="0"/>
      <w:marRight w:val="0"/>
      <w:marTop w:val="0"/>
      <w:marBottom w:val="0"/>
      <w:divBdr>
        <w:top w:val="none" w:sz="0" w:space="0" w:color="auto"/>
        <w:left w:val="none" w:sz="0" w:space="0" w:color="auto"/>
        <w:bottom w:val="none" w:sz="0" w:space="0" w:color="auto"/>
        <w:right w:val="none" w:sz="0" w:space="0" w:color="auto"/>
      </w:divBdr>
    </w:div>
    <w:div w:id="20866383">
      <w:bodyDiv w:val="1"/>
      <w:marLeft w:val="0"/>
      <w:marRight w:val="0"/>
      <w:marTop w:val="0"/>
      <w:marBottom w:val="0"/>
      <w:divBdr>
        <w:top w:val="none" w:sz="0" w:space="0" w:color="auto"/>
        <w:left w:val="none" w:sz="0" w:space="0" w:color="auto"/>
        <w:bottom w:val="none" w:sz="0" w:space="0" w:color="auto"/>
        <w:right w:val="none" w:sz="0" w:space="0" w:color="auto"/>
      </w:divBdr>
    </w:div>
    <w:div w:id="23677819">
      <w:bodyDiv w:val="1"/>
      <w:marLeft w:val="0"/>
      <w:marRight w:val="0"/>
      <w:marTop w:val="0"/>
      <w:marBottom w:val="0"/>
      <w:divBdr>
        <w:top w:val="none" w:sz="0" w:space="0" w:color="auto"/>
        <w:left w:val="none" w:sz="0" w:space="0" w:color="auto"/>
        <w:bottom w:val="none" w:sz="0" w:space="0" w:color="auto"/>
        <w:right w:val="none" w:sz="0" w:space="0" w:color="auto"/>
      </w:divBdr>
    </w:div>
    <w:div w:id="105126286">
      <w:bodyDiv w:val="1"/>
      <w:marLeft w:val="0"/>
      <w:marRight w:val="0"/>
      <w:marTop w:val="0"/>
      <w:marBottom w:val="0"/>
      <w:divBdr>
        <w:top w:val="none" w:sz="0" w:space="0" w:color="auto"/>
        <w:left w:val="none" w:sz="0" w:space="0" w:color="auto"/>
        <w:bottom w:val="none" w:sz="0" w:space="0" w:color="auto"/>
        <w:right w:val="none" w:sz="0" w:space="0" w:color="auto"/>
      </w:divBdr>
    </w:div>
    <w:div w:id="135032301">
      <w:bodyDiv w:val="1"/>
      <w:marLeft w:val="0"/>
      <w:marRight w:val="0"/>
      <w:marTop w:val="0"/>
      <w:marBottom w:val="0"/>
      <w:divBdr>
        <w:top w:val="none" w:sz="0" w:space="0" w:color="auto"/>
        <w:left w:val="none" w:sz="0" w:space="0" w:color="auto"/>
        <w:bottom w:val="none" w:sz="0" w:space="0" w:color="auto"/>
        <w:right w:val="none" w:sz="0" w:space="0" w:color="auto"/>
      </w:divBdr>
    </w:div>
    <w:div w:id="182672349">
      <w:bodyDiv w:val="1"/>
      <w:marLeft w:val="0"/>
      <w:marRight w:val="0"/>
      <w:marTop w:val="0"/>
      <w:marBottom w:val="0"/>
      <w:divBdr>
        <w:top w:val="none" w:sz="0" w:space="0" w:color="auto"/>
        <w:left w:val="none" w:sz="0" w:space="0" w:color="auto"/>
        <w:bottom w:val="none" w:sz="0" w:space="0" w:color="auto"/>
        <w:right w:val="none" w:sz="0" w:space="0" w:color="auto"/>
      </w:divBdr>
    </w:div>
    <w:div w:id="186019245">
      <w:bodyDiv w:val="1"/>
      <w:marLeft w:val="0"/>
      <w:marRight w:val="0"/>
      <w:marTop w:val="0"/>
      <w:marBottom w:val="0"/>
      <w:divBdr>
        <w:top w:val="none" w:sz="0" w:space="0" w:color="auto"/>
        <w:left w:val="none" w:sz="0" w:space="0" w:color="auto"/>
        <w:bottom w:val="none" w:sz="0" w:space="0" w:color="auto"/>
        <w:right w:val="none" w:sz="0" w:space="0" w:color="auto"/>
      </w:divBdr>
    </w:div>
    <w:div w:id="192425226">
      <w:bodyDiv w:val="1"/>
      <w:marLeft w:val="0"/>
      <w:marRight w:val="0"/>
      <w:marTop w:val="0"/>
      <w:marBottom w:val="0"/>
      <w:divBdr>
        <w:top w:val="none" w:sz="0" w:space="0" w:color="auto"/>
        <w:left w:val="none" w:sz="0" w:space="0" w:color="auto"/>
        <w:bottom w:val="none" w:sz="0" w:space="0" w:color="auto"/>
        <w:right w:val="none" w:sz="0" w:space="0" w:color="auto"/>
      </w:divBdr>
    </w:div>
    <w:div w:id="194079819">
      <w:bodyDiv w:val="1"/>
      <w:marLeft w:val="0"/>
      <w:marRight w:val="0"/>
      <w:marTop w:val="0"/>
      <w:marBottom w:val="0"/>
      <w:divBdr>
        <w:top w:val="none" w:sz="0" w:space="0" w:color="auto"/>
        <w:left w:val="none" w:sz="0" w:space="0" w:color="auto"/>
        <w:bottom w:val="none" w:sz="0" w:space="0" w:color="auto"/>
        <w:right w:val="none" w:sz="0" w:space="0" w:color="auto"/>
      </w:divBdr>
    </w:div>
    <w:div w:id="202138220">
      <w:bodyDiv w:val="1"/>
      <w:marLeft w:val="0"/>
      <w:marRight w:val="0"/>
      <w:marTop w:val="0"/>
      <w:marBottom w:val="0"/>
      <w:divBdr>
        <w:top w:val="none" w:sz="0" w:space="0" w:color="auto"/>
        <w:left w:val="none" w:sz="0" w:space="0" w:color="auto"/>
        <w:bottom w:val="none" w:sz="0" w:space="0" w:color="auto"/>
        <w:right w:val="none" w:sz="0" w:space="0" w:color="auto"/>
      </w:divBdr>
    </w:div>
    <w:div w:id="208609189">
      <w:bodyDiv w:val="1"/>
      <w:marLeft w:val="0"/>
      <w:marRight w:val="0"/>
      <w:marTop w:val="0"/>
      <w:marBottom w:val="0"/>
      <w:divBdr>
        <w:top w:val="none" w:sz="0" w:space="0" w:color="auto"/>
        <w:left w:val="none" w:sz="0" w:space="0" w:color="auto"/>
        <w:bottom w:val="none" w:sz="0" w:space="0" w:color="auto"/>
        <w:right w:val="none" w:sz="0" w:space="0" w:color="auto"/>
      </w:divBdr>
    </w:div>
    <w:div w:id="211120724">
      <w:bodyDiv w:val="1"/>
      <w:marLeft w:val="0"/>
      <w:marRight w:val="0"/>
      <w:marTop w:val="0"/>
      <w:marBottom w:val="0"/>
      <w:divBdr>
        <w:top w:val="none" w:sz="0" w:space="0" w:color="auto"/>
        <w:left w:val="none" w:sz="0" w:space="0" w:color="auto"/>
        <w:bottom w:val="none" w:sz="0" w:space="0" w:color="auto"/>
        <w:right w:val="none" w:sz="0" w:space="0" w:color="auto"/>
      </w:divBdr>
    </w:div>
    <w:div w:id="233783452">
      <w:bodyDiv w:val="1"/>
      <w:marLeft w:val="0"/>
      <w:marRight w:val="0"/>
      <w:marTop w:val="0"/>
      <w:marBottom w:val="0"/>
      <w:divBdr>
        <w:top w:val="none" w:sz="0" w:space="0" w:color="auto"/>
        <w:left w:val="none" w:sz="0" w:space="0" w:color="auto"/>
        <w:bottom w:val="none" w:sz="0" w:space="0" w:color="auto"/>
        <w:right w:val="none" w:sz="0" w:space="0" w:color="auto"/>
      </w:divBdr>
    </w:div>
    <w:div w:id="254679307">
      <w:bodyDiv w:val="1"/>
      <w:marLeft w:val="0"/>
      <w:marRight w:val="0"/>
      <w:marTop w:val="0"/>
      <w:marBottom w:val="0"/>
      <w:divBdr>
        <w:top w:val="none" w:sz="0" w:space="0" w:color="auto"/>
        <w:left w:val="none" w:sz="0" w:space="0" w:color="auto"/>
        <w:bottom w:val="none" w:sz="0" w:space="0" w:color="auto"/>
        <w:right w:val="none" w:sz="0" w:space="0" w:color="auto"/>
      </w:divBdr>
    </w:div>
    <w:div w:id="273287120">
      <w:bodyDiv w:val="1"/>
      <w:marLeft w:val="0"/>
      <w:marRight w:val="0"/>
      <w:marTop w:val="0"/>
      <w:marBottom w:val="0"/>
      <w:divBdr>
        <w:top w:val="none" w:sz="0" w:space="0" w:color="auto"/>
        <w:left w:val="none" w:sz="0" w:space="0" w:color="auto"/>
        <w:bottom w:val="none" w:sz="0" w:space="0" w:color="auto"/>
        <w:right w:val="none" w:sz="0" w:space="0" w:color="auto"/>
      </w:divBdr>
    </w:div>
    <w:div w:id="299924022">
      <w:bodyDiv w:val="1"/>
      <w:marLeft w:val="0"/>
      <w:marRight w:val="0"/>
      <w:marTop w:val="0"/>
      <w:marBottom w:val="0"/>
      <w:divBdr>
        <w:top w:val="none" w:sz="0" w:space="0" w:color="auto"/>
        <w:left w:val="none" w:sz="0" w:space="0" w:color="auto"/>
        <w:bottom w:val="none" w:sz="0" w:space="0" w:color="auto"/>
        <w:right w:val="none" w:sz="0" w:space="0" w:color="auto"/>
      </w:divBdr>
    </w:div>
    <w:div w:id="312369362">
      <w:bodyDiv w:val="1"/>
      <w:marLeft w:val="0"/>
      <w:marRight w:val="0"/>
      <w:marTop w:val="0"/>
      <w:marBottom w:val="0"/>
      <w:divBdr>
        <w:top w:val="none" w:sz="0" w:space="0" w:color="auto"/>
        <w:left w:val="none" w:sz="0" w:space="0" w:color="auto"/>
        <w:bottom w:val="none" w:sz="0" w:space="0" w:color="auto"/>
        <w:right w:val="none" w:sz="0" w:space="0" w:color="auto"/>
      </w:divBdr>
    </w:div>
    <w:div w:id="332683453">
      <w:bodyDiv w:val="1"/>
      <w:marLeft w:val="0"/>
      <w:marRight w:val="0"/>
      <w:marTop w:val="0"/>
      <w:marBottom w:val="0"/>
      <w:divBdr>
        <w:top w:val="none" w:sz="0" w:space="0" w:color="auto"/>
        <w:left w:val="none" w:sz="0" w:space="0" w:color="auto"/>
        <w:bottom w:val="none" w:sz="0" w:space="0" w:color="auto"/>
        <w:right w:val="none" w:sz="0" w:space="0" w:color="auto"/>
      </w:divBdr>
    </w:div>
    <w:div w:id="343285747">
      <w:bodyDiv w:val="1"/>
      <w:marLeft w:val="0"/>
      <w:marRight w:val="0"/>
      <w:marTop w:val="0"/>
      <w:marBottom w:val="0"/>
      <w:divBdr>
        <w:top w:val="none" w:sz="0" w:space="0" w:color="auto"/>
        <w:left w:val="none" w:sz="0" w:space="0" w:color="auto"/>
        <w:bottom w:val="none" w:sz="0" w:space="0" w:color="auto"/>
        <w:right w:val="none" w:sz="0" w:space="0" w:color="auto"/>
      </w:divBdr>
    </w:div>
    <w:div w:id="369382681">
      <w:bodyDiv w:val="1"/>
      <w:marLeft w:val="0"/>
      <w:marRight w:val="0"/>
      <w:marTop w:val="0"/>
      <w:marBottom w:val="0"/>
      <w:divBdr>
        <w:top w:val="none" w:sz="0" w:space="0" w:color="auto"/>
        <w:left w:val="none" w:sz="0" w:space="0" w:color="auto"/>
        <w:bottom w:val="none" w:sz="0" w:space="0" w:color="auto"/>
        <w:right w:val="none" w:sz="0" w:space="0" w:color="auto"/>
      </w:divBdr>
    </w:div>
    <w:div w:id="386997535">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93569552">
      <w:bodyDiv w:val="1"/>
      <w:marLeft w:val="0"/>
      <w:marRight w:val="0"/>
      <w:marTop w:val="0"/>
      <w:marBottom w:val="0"/>
      <w:divBdr>
        <w:top w:val="none" w:sz="0" w:space="0" w:color="auto"/>
        <w:left w:val="none" w:sz="0" w:space="0" w:color="auto"/>
        <w:bottom w:val="none" w:sz="0" w:space="0" w:color="auto"/>
        <w:right w:val="none" w:sz="0" w:space="0" w:color="auto"/>
      </w:divBdr>
    </w:div>
    <w:div w:id="494540295">
      <w:bodyDiv w:val="1"/>
      <w:marLeft w:val="0"/>
      <w:marRight w:val="0"/>
      <w:marTop w:val="0"/>
      <w:marBottom w:val="0"/>
      <w:divBdr>
        <w:top w:val="none" w:sz="0" w:space="0" w:color="auto"/>
        <w:left w:val="none" w:sz="0" w:space="0" w:color="auto"/>
        <w:bottom w:val="none" w:sz="0" w:space="0" w:color="auto"/>
        <w:right w:val="none" w:sz="0" w:space="0" w:color="auto"/>
      </w:divBdr>
    </w:div>
    <w:div w:id="497353319">
      <w:bodyDiv w:val="1"/>
      <w:marLeft w:val="0"/>
      <w:marRight w:val="0"/>
      <w:marTop w:val="0"/>
      <w:marBottom w:val="0"/>
      <w:divBdr>
        <w:top w:val="none" w:sz="0" w:space="0" w:color="auto"/>
        <w:left w:val="none" w:sz="0" w:space="0" w:color="auto"/>
        <w:bottom w:val="none" w:sz="0" w:space="0" w:color="auto"/>
        <w:right w:val="none" w:sz="0" w:space="0" w:color="auto"/>
      </w:divBdr>
    </w:div>
    <w:div w:id="559247225">
      <w:bodyDiv w:val="1"/>
      <w:marLeft w:val="0"/>
      <w:marRight w:val="0"/>
      <w:marTop w:val="0"/>
      <w:marBottom w:val="0"/>
      <w:divBdr>
        <w:top w:val="none" w:sz="0" w:space="0" w:color="auto"/>
        <w:left w:val="none" w:sz="0" w:space="0" w:color="auto"/>
        <w:bottom w:val="none" w:sz="0" w:space="0" w:color="auto"/>
        <w:right w:val="none" w:sz="0" w:space="0" w:color="auto"/>
      </w:divBdr>
    </w:div>
    <w:div w:id="560025723">
      <w:bodyDiv w:val="1"/>
      <w:marLeft w:val="0"/>
      <w:marRight w:val="0"/>
      <w:marTop w:val="0"/>
      <w:marBottom w:val="0"/>
      <w:divBdr>
        <w:top w:val="none" w:sz="0" w:space="0" w:color="auto"/>
        <w:left w:val="none" w:sz="0" w:space="0" w:color="auto"/>
        <w:bottom w:val="none" w:sz="0" w:space="0" w:color="auto"/>
        <w:right w:val="none" w:sz="0" w:space="0" w:color="auto"/>
      </w:divBdr>
    </w:div>
    <w:div w:id="592711858">
      <w:bodyDiv w:val="1"/>
      <w:marLeft w:val="0"/>
      <w:marRight w:val="0"/>
      <w:marTop w:val="0"/>
      <w:marBottom w:val="0"/>
      <w:divBdr>
        <w:top w:val="none" w:sz="0" w:space="0" w:color="auto"/>
        <w:left w:val="none" w:sz="0" w:space="0" w:color="auto"/>
        <w:bottom w:val="none" w:sz="0" w:space="0" w:color="auto"/>
        <w:right w:val="none" w:sz="0" w:space="0" w:color="auto"/>
      </w:divBdr>
      <w:divsChild>
        <w:div w:id="1820417445">
          <w:marLeft w:val="0"/>
          <w:marRight w:val="0"/>
          <w:marTop w:val="0"/>
          <w:marBottom w:val="0"/>
          <w:divBdr>
            <w:top w:val="single" w:sz="2" w:space="0" w:color="D9D9E3"/>
            <w:left w:val="single" w:sz="2" w:space="0" w:color="D9D9E3"/>
            <w:bottom w:val="single" w:sz="2" w:space="0" w:color="D9D9E3"/>
            <w:right w:val="single" w:sz="2" w:space="0" w:color="D9D9E3"/>
          </w:divBdr>
          <w:divsChild>
            <w:div w:id="649674205">
              <w:marLeft w:val="0"/>
              <w:marRight w:val="0"/>
              <w:marTop w:val="0"/>
              <w:marBottom w:val="0"/>
              <w:divBdr>
                <w:top w:val="single" w:sz="2" w:space="0" w:color="D9D9E3"/>
                <w:left w:val="single" w:sz="2" w:space="0" w:color="D9D9E3"/>
                <w:bottom w:val="single" w:sz="2" w:space="0" w:color="D9D9E3"/>
                <w:right w:val="single" w:sz="2" w:space="0" w:color="D9D9E3"/>
              </w:divBdr>
              <w:divsChild>
                <w:div w:id="407924301">
                  <w:marLeft w:val="0"/>
                  <w:marRight w:val="0"/>
                  <w:marTop w:val="0"/>
                  <w:marBottom w:val="0"/>
                  <w:divBdr>
                    <w:top w:val="single" w:sz="2" w:space="0" w:color="D9D9E3"/>
                    <w:left w:val="single" w:sz="2" w:space="0" w:color="D9D9E3"/>
                    <w:bottom w:val="single" w:sz="2" w:space="0" w:color="D9D9E3"/>
                    <w:right w:val="single" w:sz="2" w:space="0" w:color="D9D9E3"/>
                  </w:divBdr>
                  <w:divsChild>
                    <w:div w:id="1958873700">
                      <w:marLeft w:val="0"/>
                      <w:marRight w:val="0"/>
                      <w:marTop w:val="0"/>
                      <w:marBottom w:val="0"/>
                      <w:divBdr>
                        <w:top w:val="single" w:sz="2" w:space="0" w:color="D9D9E3"/>
                        <w:left w:val="single" w:sz="2" w:space="0" w:color="D9D9E3"/>
                        <w:bottom w:val="single" w:sz="2" w:space="0" w:color="D9D9E3"/>
                        <w:right w:val="single" w:sz="2" w:space="0" w:color="D9D9E3"/>
                      </w:divBdr>
                      <w:divsChild>
                        <w:div w:id="573899699">
                          <w:marLeft w:val="0"/>
                          <w:marRight w:val="0"/>
                          <w:marTop w:val="0"/>
                          <w:marBottom w:val="0"/>
                          <w:divBdr>
                            <w:top w:val="single" w:sz="2" w:space="0" w:color="D9D9E3"/>
                            <w:left w:val="single" w:sz="2" w:space="0" w:color="D9D9E3"/>
                            <w:bottom w:val="single" w:sz="2" w:space="0" w:color="D9D9E3"/>
                            <w:right w:val="single" w:sz="2" w:space="0" w:color="D9D9E3"/>
                          </w:divBdr>
                          <w:divsChild>
                            <w:div w:id="142445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1198550">
                                  <w:marLeft w:val="0"/>
                                  <w:marRight w:val="0"/>
                                  <w:marTop w:val="0"/>
                                  <w:marBottom w:val="0"/>
                                  <w:divBdr>
                                    <w:top w:val="single" w:sz="2" w:space="0" w:color="D9D9E3"/>
                                    <w:left w:val="single" w:sz="2" w:space="0" w:color="D9D9E3"/>
                                    <w:bottom w:val="single" w:sz="2" w:space="0" w:color="D9D9E3"/>
                                    <w:right w:val="single" w:sz="2" w:space="0" w:color="D9D9E3"/>
                                  </w:divBdr>
                                  <w:divsChild>
                                    <w:div w:id="1563178563">
                                      <w:marLeft w:val="0"/>
                                      <w:marRight w:val="0"/>
                                      <w:marTop w:val="0"/>
                                      <w:marBottom w:val="0"/>
                                      <w:divBdr>
                                        <w:top w:val="single" w:sz="2" w:space="0" w:color="D9D9E3"/>
                                        <w:left w:val="single" w:sz="2" w:space="0" w:color="D9D9E3"/>
                                        <w:bottom w:val="single" w:sz="2" w:space="0" w:color="D9D9E3"/>
                                        <w:right w:val="single" w:sz="2" w:space="0" w:color="D9D9E3"/>
                                      </w:divBdr>
                                      <w:divsChild>
                                        <w:div w:id="130365002">
                                          <w:marLeft w:val="0"/>
                                          <w:marRight w:val="0"/>
                                          <w:marTop w:val="0"/>
                                          <w:marBottom w:val="0"/>
                                          <w:divBdr>
                                            <w:top w:val="single" w:sz="2" w:space="0" w:color="D9D9E3"/>
                                            <w:left w:val="single" w:sz="2" w:space="0" w:color="D9D9E3"/>
                                            <w:bottom w:val="single" w:sz="2" w:space="0" w:color="D9D9E3"/>
                                            <w:right w:val="single" w:sz="2" w:space="0" w:color="D9D9E3"/>
                                          </w:divBdr>
                                          <w:divsChild>
                                            <w:div w:id="1389494582">
                                              <w:marLeft w:val="0"/>
                                              <w:marRight w:val="0"/>
                                              <w:marTop w:val="0"/>
                                              <w:marBottom w:val="0"/>
                                              <w:divBdr>
                                                <w:top w:val="single" w:sz="2" w:space="0" w:color="D9D9E3"/>
                                                <w:left w:val="single" w:sz="2" w:space="0" w:color="D9D9E3"/>
                                                <w:bottom w:val="single" w:sz="2" w:space="0" w:color="D9D9E3"/>
                                                <w:right w:val="single" w:sz="2" w:space="0" w:color="D9D9E3"/>
                                              </w:divBdr>
                                              <w:divsChild>
                                                <w:div w:id="1631865306">
                                                  <w:marLeft w:val="0"/>
                                                  <w:marRight w:val="0"/>
                                                  <w:marTop w:val="0"/>
                                                  <w:marBottom w:val="0"/>
                                                  <w:divBdr>
                                                    <w:top w:val="single" w:sz="2" w:space="0" w:color="D9D9E3"/>
                                                    <w:left w:val="single" w:sz="2" w:space="0" w:color="D9D9E3"/>
                                                    <w:bottom w:val="single" w:sz="2" w:space="0" w:color="D9D9E3"/>
                                                    <w:right w:val="single" w:sz="2" w:space="0" w:color="D9D9E3"/>
                                                  </w:divBdr>
                                                  <w:divsChild>
                                                    <w:div w:id="1017731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1003750">
          <w:marLeft w:val="0"/>
          <w:marRight w:val="0"/>
          <w:marTop w:val="0"/>
          <w:marBottom w:val="0"/>
          <w:divBdr>
            <w:top w:val="none" w:sz="0" w:space="0" w:color="auto"/>
            <w:left w:val="none" w:sz="0" w:space="0" w:color="auto"/>
            <w:bottom w:val="none" w:sz="0" w:space="0" w:color="auto"/>
            <w:right w:val="none" w:sz="0" w:space="0" w:color="auto"/>
          </w:divBdr>
        </w:div>
      </w:divsChild>
    </w:div>
    <w:div w:id="601185805">
      <w:bodyDiv w:val="1"/>
      <w:marLeft w:val="0"/>
      <w:marRight w:val="0"/>
      <w:marTop w:val="0"/>
      <w:marBottom w:val="0"/>
      <w:divBdr>
        <w:top w:val="none" w:sz="0" w:space="0" w:color="auto"/>
        <w:left w:val="none" w:sz="0" w:space="0" w:color="auto"/>
        <w:bottom w:val="none" w:sz="0" w:space="0" w:color="auto"/>
        <w:right w:val="none" w:sz="0" w:space="0" w:color="auto"/>
      </w:divBdr>
    </w:div>
    <w:div w:id="627667855">
      <w:bodyDiv w:val="1"/>
      <w:marLeft w:val="0"/>
      <w:marRight w:val="0"/>
      <w:marTop w:val="0"/>
      <w:marBottom w:val="0"/>
      <w:divBdr>
        <w:top w:val="none" w:sz="0" w:space="0" w:color="auto"/>
        <w:left w:val="none" w:sz="0" w:space="0" w:color="auto"/>
        <w:bottom w:val="none" w:sz="0" w:space="0" w:color="auto"/>
        <w:right w:val="none" w:sz="0" w:space="0" w:color="auto"/>
      </w:divBdr>
    </w:div>
    <w:div w:id="635379102">
      <w:bodyDiv w:val="1"/>
      <w:marLeft w:val="0"/>
      <w:marRight w:val="0"/>
      <w:marTop w:val="0"/>
      <w:marBottom w:val="0"/>
      <w:divBdr>
        <w:top w:val="none" w:sz="0" w:space="0" w:color="auto"/>
        <w:left w:val="none" w:sz="0" w:space="0" w:color="auto"/>
        <w:bottom w:val="none" w:sz="0" w:space="0" w:color="auto"/>
        <w:right w:val="none" w:sz="0" w:space="0" w:color="auto"/>
      </w:divBdr>
    </w:div>
    <w:div w:id="636839869">
      <w:bodyDiv w:val="1"/>
      <w:marLeft w:val="0"/>
      <w:marRight w:val="0"/>
      <w:marTop w:val="0"/>
      <w:marBottom w:val="0"/>
      <w:divBdr>
        <w:top w:val="none" w:sz="0" w:space="0" w:color="auto"/>
        <w:left w:val="none" w:sz="0" w:space="0" w:color="auto"/>
        <w:bottom w:val="none" w:sz="0" w:space="0" w:color="auto"/>
        <w:right w:val="none" w:sz="0" w:space="0" w:color="auto"/>
      </w:divBdr>
    </w:div>
    <w:div w:id="650865950">
      <w:bodyDiv w:val="1"/>
      <w:marLeft w:val="0"/>
      <w:marRight w:val="0"/>
      <w:marTop w:val="0"/>
      <w:marBottom w:val="0"/>
      <w:divBdr>
        <w:top w:val="none" w:sz="0" w:space="0" w:color="auto"/>
        <w:left w:val="none" w:sz="0" w:space="0" w:color="auto"/>
        <w:bottom w:val="none" w:sz="0" w:space="0" w:color="auto"/>
        <w:right w:val="none" w:sz="0" w:space="0" w:color="auto"/>
      </w:divBdr>
    </w:div>
    <w:div w:id="681474906">
      <w:bodyDiv w:val="1"/>
      <w:marLeft w:val="0"/>
      <w:marRight w:val="0"/>
      <w:marTop w:val="0"/>
      <w:marBottom w:val="0"/>
      <w:divBdr>
        <w:top w:val="none" w:sz="0" w:space="0" w:color="auto"/>
        <w:left w:val="none" w:sz="0" w:space="0" w:color="auto"/>
        <w:bottom w:val="none" w:sz="0" w:space="0" w:color="auto"/>
        <w:right w:val="none" w:sz="0" w:space="0" w:color="auto"/>
      </w:divBdr>
    </w:div>
    <w:div w:id="695888429">
      <w:bodyDiv w:val="1"/>
      <w:marLeft w:val="0"/>
      <w:marRight w:val="0"/>
      <w:marTop w:val="0"/>
      <w:marBottom w:val="0"/>
      <w:divBdr>
        <w:top w:val="none" w:sz="0" w:space="0" w:color="auto"/>
        <w:left w:val="none" w:sz="0" w:space="0" w:color="auto"/>
        <w:bottom w:val="none" w:sz="0" w:space="0" w:color="auto"/>
        <w:right w:val="none" w:sz="0" w:space="0" w:color="auto"/>
      </w:divBdr>
    </w:div>
    <w:div w:id="779183865">
      <w:bodyDiv w:val="1"/>
      <w:marLeft w:val="0"/>
      <w:marRight w:val="0"/>
      <w:marTop w:val="0"/>
      <w:marBottom w:val="0"/>
      <w:divBdr>
        <w:top w:val="none" w:sz="0" w:space="0" w:color="auto"/>
        <w:left w:val="none" w:sz="0" w:space="0" w:color="auto"/>
        <w:bottom w:val="none" w:sz="0" w:space="0" w:color="auto"/>
        <w:right w:val="none" w:sz="0" w:space="0" w:color="auto"/>
      </w:divBdr>
    </w:div>
    <w:div w:id="787166312">
      <w:bodyDiv w:val="1"/>
      <w:marLeft w:val="0"/>
      <w:marRight w:val="0"/>
      <w:marTop w:val="0"/>
      <w:marBottom w:val="0"/>
      <w:divBdr>
        <w:top w:val="none" w:sz="0" w:space="0" w:color="auto"/>
        <w:left w:val="none" w:sz="0" w:space="0" w:color="auto"/>
        <w:bottom w:val="none" w:sz="0" w:space="0" w:color="auto"/>
        <w:right w:val="none" w:sz="0" w:space="0" w:color="auto"/>
      </w:divBdr>
    </w:div>
    <w:div w:id="809981184">
      <w:bodyDiv w:val="1"/>
      <w:marLeft w:val="0"/>
      <w:marRight w:val="0"/>
      <w:marTop w:val="0"/>
      <w:marBottom w:val="0"/>
      <w:divBdr>
        <w:top w:val="none" w:sz="0" w:space="0" w:color="auto"/>
        <w:left w:val="none" w:sz="0" w:space="0" w:color="auto"/>
        <w:bottom w:val="none" w:sz="0" w:space="0" w:color="auto"/>
        <w:right w:val="none" w:sz="0" w:space="0" w:color="auto"/>
      </w:divBdr>
    </w:div>
    <w:div w:id="818036784">
      <w:bodyDiv w:val="1"/>
      <w:marLeft w:val="0"/>
      <w:marRight w:val="0"/>
      <w:marTop w:val="0"/>
      <w:marBottom w:val="0"/>
      <w:divBdr>
        <w:top w:val="none" w:sz="0" w:space="0" w:color="auto"/>
        <w:left w:val="none" w:sz="0" w:space="0" w:color="auto"/>
        <w:bottom w:val="none" w:sz="0" w:space="0" w:color="auto"/>
        <w:right w:val="none" w:sz="0" w:space="0" w:color="auto"/>
      </w:divBdr>
    </w:div>
    <w:div w:id="851914058">
      <w:bodyDiv w:val="1"/>
      <w:marLeft w:val="0"/>
      <w:marRight w:val="0"/>
      <w:marTop w:val="0"/>
      <w:marBottom w:val="0"/>
      <w:divBdr>
        <w:top w:val="none" w:sz="0" w:space="0" w:color="auto"/>
        <w:left w:val="none" w:sz="0" w:space="0" w:color="auto"/>
        <w:bottom w:val="none" w:sz="0" w:space="0" w:color="auto"/>
        <w:right w:val="none" w:sz="0" w:space="0" w:color="auto"/>
      </w:divBdr>
    </w:div>
    <w:div w:id="878513089">
      <w:bodyDiv w:val="1"/>
      <w:marLeft w:val="0"/>
      <w:marRight w:val="0"/>
      <w:marTop w:val="0"/>
      <w:marBottom w:val="0"/>
      <w:divBdr>
        <w:top w:val="none" w:sz="0" w:space="0" w:color="auto"/>
        <w:left w:val="none" w:sz="0" w:space="0" w:color="auto"/>
        <w:bottom w:val="none" w:sz="0" w:space="0" w:color="auto"/>
        <w:right w:val="none" w:sz="0" w:space="0" w:color="auto"/>
      </w:divBdr>
    </w:div>
    <w:div w:id="880166731">
      <w:bodyDiv w:val="1"/>
      <w:marLeft w:val="0"/>
      <w:marRight w:val="0"/>
      <w:marTop w:val="0"/>
      <w:marBottom w:val="0"/>
      <w:divBdr>
        <w:top w:val="none" w:sz="0" w:space="0" w:color="auto"/>
        <w:left w:val="none" w:sz="0" w:space="0" w:color="auto"/>
        <w:bottom w:val="none" w:sz="0" w:space="0" w:color="auto"/>
        <w:right w:val="none" w:sz="0" w:space="0" w:color="auto"/>
      </w:divBdr>
    </w:div>
    <w:div w:id="891814262">
      <w:bodyDiv w:val="1"/>
      <w:marLeft w:val="0"/>
      <w:marRight w:val="0"/>
      <w:marTop w:val="0"/>
      <w:marBottom w:val="0"/>
      <w:divBdr>
        <w:top w:val="none" w:sz="0" w:space="0" w:color="auto"/>
        <w:left w:val="none" w:sz="0" w:space="0" w:color="auto"/>
        <w:bottom w:val="none" w:sz="0" w:space="0" w:color="auto"/>
        <w:right w:val="none" w:sz="0" w:space="0" w:color="auto"/>
      </w:divBdr>
    </w:div>
    <w:div w:id="944002054">
      <w:bodyDiv w:val="1"/>
      <w:marLeft w:val="0"/>
      <w:marRight w:val="0"/>
      <w:marTop w:val="0"/>
      <w:marBottom w:val="0"/>
      <w:divBdr>
        <w:top w:val="none" w:sz="0" w:space="0" w:color="auto"/>
        <w:left w:val="none" w:sz="0" w:space="0" w:color="auto"/>
        <w:bottom w:val="none" w:sz="0" w:space="0" w:color="auto"/>
        <w:right w:val="none" w:sz="0" w:space="0" w:color="auto"/>
      </w:divBdr>
    </w:div>
    <w:div w:id="967204717">
      <w:bodyDiv w:val="1"/>
      <w:marLeft w:val="0"/>
      <w:marRight w:val="0"/>
      <w:marTop w:val="0"/>
      <w:marBottom w:val="0"/>
      <w:divBdr>
        <w:top w:val="none" w:sz="0" w:space="0" w:color="auto"/>
        <w:left w:val="none" w:sz="0" w:space="0" w:color="auto"/>
        <w:bottom w:val="none" w:sz="0" w:space="0" w:color="auto"/>
        <w:right w:val="none" w:sz="0" w:space="0" w:color="auto"/>
      </w:divBdr>
    </w:div>
    <w:div w:id="1009530240">
      <w:bodyDiv w:val="1"/>
      <w:marLeft w:val="0"/>
      <w:marRight w:val="0"/>
      <w:marTop w:val="0"/>
      <w:marBottom w:val="0"/>
      <w:divBdr>
        <w:top w:val="none" w:sz="0" w:space="0" w:color="auto"/>
        <w:left w:val="none" w:sz="0" w:space="0" w:color="auto"/>
        <w:bottom w:val="none" w:sz="0" w:space="0" w:color="auto"/>
        <w:right w:val="none" w:sz="0" w:space="0" w:color="auto"/>
      </w:divBdr>
    </w:div>
    <w:div w:id="1023900795">
      <w:bodyDiv w:val="1"/>
      <w:marLeft w:val="0"/>
      <w:marRight w:val="0"/>
      <w:marTop w:val="0"/>
      <w:marBottom w:val="0"/>
      <w:divBdr>
        <w:top w:val="none" w:sz="0" w:space="0" w:color="auto"/>
        <w:left w:val="none" w:sz="0" w:space="0" w:color="auto"/>
        <w:bottom w:val="none" w:sz="0" w:space="0" w:color="auto"/>
        <w:right w:val="none" w:sz="0" w:space="0" w:color="auto"/>
      </w:divBdr>
    </w:div>
    <w:div w:id="1025209692">
      <w:bodyDiv w:val="1"/>
      <w:marLeft w:val="0"/>
      <w:marRight w:val="0"/>
      <w:marTop w:val="0"/>
      <w:marBottom w:val="0"/>
      <w:divBdr>
        <w:top w:val="none" w:sz="0" w:space="0" w:color="auto"/>
        <w:left w:val="none" w:sz="0" w:space="0" w:color="auto"/>
        <w:bottom w:val="none" w:sz="0" w:space="0" w:color="auto"/>
        <w:right w:val="none" w:sz="0" w:space="0" w:color="auto"/>
      </w:divBdr>
    </w:div>
    <w:div w:id="1036615657">
      <w:bodyDiv w:val="1"/>
      <w:marLeft w:val="0"/>
      <w:marRight w:val="0"/>
      <w:marTop w:val="0"/>
      <w:marBottom w:val="0"/>
      <w:divBdr>
        <w:top w:val="none" w:sz="0" w:space="0" w:color="auto"/>
        <w:left w:val="none" w:sz="0" w:space="0" w:color="auto"/>
        <w:bottom w:val="none" w:sz="0" w:space="0" w:color="auto"/>
        <w:right w:val="none" w:sz="0" w:space="0" w:color="auto"/>
      </w:divBdr>
    </w:div>
    <w:div w:id="1039084189">
      <w:bodyDiv w:val="1"/>
      <w:marLeft w:val="0"/>
      <w:marRight w:val="0"/>
      <w:marTop w:val="0"/>
      <w:marBottom w:val="0"/>
      <w:divBdr>
        <w:top w:val="none" w:sz="0" w:space="0" w:color="auto"/>
        <w:left w:val="none" w:sz="0" w:space="0" w:color="auto"/>
        <w:bottom w:val="none" w:sz="0" w:space="0" w:color="auto"/>
        <w:right w:val="none" w:sz="0" w:space="0" w:color="auto"/>
      </w:divBdr>
    </w:div>
    <w:div w:id="1042633709">
      <w:bodyDiv w:val="1"/>
      <w:marLeft w:val="0"/>
      <w:marRight w:val="0"/>
      <w:marTop w:val="0"/>
      <w:marBottom w:val="0"/>
      <w:divBdr>
        <w:top w:val="none" w:sz="0" w:space="0" w:color="auto"/>
        <w:left w:val="none" w:sz="0" w:space="0" w:color="auto"/>
        <w:bottom w:val="none" w:sz="0" w:space="0" w:color="auto"/>
        <w:right w:val="none" w:sz="0" w:space="0" w:color="auto"/>
      </w:divBdr>
    </w:div>
    <w:div w:id="1050806779">
      <w:bodyDiv w:val="1"/>
      <w:marLeft w:val="0"/>
      <w:marRight w:val="0"/>
      <w:marTop w:val="0"/>
      <w:marBottom w:val="0"/>
      <w:divBdr>
        <w:top w:val="none" w:sz="0" w:space="0" w:color="auto"/>
        <w:left w:val="none" w:sz="0" w:space="0" w:color="auto"/>
        <w:bottom w:val="none" w:sz="0" w:space="0" w:color="auto"/>
        <w:right w:val="none" w:sz="0" w:space="0" w:color="auto"/>
      </w:divBdr>
    </w:div>
    <w:div w:id="1060441311">
      <w:bodyDiv w:val="1"/>
      <w:marLeft w:val="0"/>
      <w:marRight w:val="0"/>
      <w:marTop w:val="0"/>
      <w:marBottom w:val="0"/>
      <w:divBdr>
        <w:top w:val="none" w:sz="0" w:space="0" w:color="auto"/>
        <w:left w:val="none" w:sz="0" w:space="0" w:color="auto"/>
        <w:bottom w:val="none" w:sz="0" w:space="0" w:color="auto"/>
        <w:right w:val="none" w:sz="0" w:space="0" w:color="auto"/>
      </w:divBdr>
    </w:div>
    <w:div w:id="1094977153">
      <w:bodyDiv w:val="1"/>
      <w:marLeft w:val="0"/>
      <w:marRight w:val="0"/>
      <w:marTop w:val="0"/>
      <w:marBottom w:val="0"/>
      <w:divBdr>
        <w:top w:val="none" w:sz="0" w:space="0" w:color="auto"/>
        <w:left w:val="none" w:sz="0" w:space="0" w:color="auto"/>
        <w:bottom w:val="none" w:sz="0" w:space="0" w:color="auto"/>
        <w:right w:val="none" w:sz="0" w:space="0" w:color="auto"/>
      </w:divBdr>
    </w:div>
    <w:div w:id="1098405098">
      <w:bodyDiv w:val="1"/>
      <w:marLeft w:val="0"/>
      <w:marRight w:val="0"/>
      <w:marTop w:val="0"/>
      <w:marBottom w:val="0"/>
      <w:divBdr>
        <w:top w:val="none" w:sz="0" w:space="0" w:color="auto"/>
        <w:left w:val="none" w:sz="0" w:space="0" w:color="auto"/>
        <w:bottom w:val="none" w:sz="0" w:space="0" w:color="auto"/>
        <w:right w:val="none" w:sz="0" w:space="0" w:color="auto"/>
      </w:divBdr>
    </w:div>
    <w:div w:id="1113355829">
      <w:bodyDiv w:val="1"/>
      <w:marLeft w:val="0"/>
      <w:marRight w:val="0"/>
      <w:marTop w:val="0"/>
      <w:marBottom w:val="0"/>
      <w:divBdr>
        <w:top w:val="none" w:sz="0" w:space="0" w:color="auto"/>
        <w:left w:val="none" w:sz="0" w:space="0" w:color="auto"/>
        <w:bottom w:val="none" w:sz="0" w:space="0" w:color="auto"/>
        <w:right w:val="none" w:sz="0" w:space="0" w:color="auto"/>
      </w:divBdr>
    </w:div>
    <w:div w:id="1159155048">
      <w:bodyDiv w:val="1"/>
      <w:marLeft w:val="0"/>
      <w:marRight w:val="0"/>
      <w:marTop w:val="0"/>
      <w:marBottom w:val="0"/>
      <w:divBdr>
        <w:top w:val="none" w:sz="0" w:space="0" w:color="auto"/>
        <w:left w:val="none" w:sz="0" w:space="0" w:color="auto"/>
        <w:bottom w:val="none" w:sz="0" w:space="0" w:color="auto"/>
        <w:right w:val="none" w:sz="0" w:space="0" w:color="auto"/>
      </w:divBdr>
    </w:div>
    <w:div w:id="1173029434">
      <w:bodyDiv w:val="1"/>
      <w:marLeft w:val="0"/>
      <w:marRight w:val="0"/>
      <w:marTop w:val="0"/>
      <w:marBottom w:val="0"/>
      <w:divBdr>
        <w:top w:val="none" w:sz="0" w:space="0" w:color="auto"/>
        <w:left w:val="none" w:sz="0" w:space="0" w:color="auto"/>
        <w:bottom w:val="none" w:sz="0" w:space="0" w:color="auto"/>
        <w:right w:val="none" w:sz="0" w:space="0" w:color="auto"/>
      </w:divBdr>
    </w:div>
    <w:div w:id="1214806080">
      <w:bodyDiv w:val="1"/>
      <w:marLeft w:val="0"/>
      <w:marRight w:val="0"/>
      <w:marTop w:val="0"/>
      <w:marBottom w:val="0"/>
      <w:divBdr>
        <w:top w:val="none" w:sz="0" w:space="0" w:color="auto"/>
        <w:left w:val="none" w:sz="0" w:space="0" w:color="auto"/>
        <w:bottom w:val="none" w:sz="0" w:space="0" w:color="auto"/>
        <w:right w:val="none" w:sz="0" w:space="0" w:color="auto"/>
      </w:divBdr>
    </w:div>
    <w:div w:id="1272588892">
      <w:bodyDiv w:val="1"/>
      <w:marLeft w:val="0"/>
      <w:marRight w:val="0"/>
      <w:marTop w:val="0"/>
      <w:marBottom w:val="0"/>
      <w:divBdr>
        <w:top w:val="none" w:sz="0" w:space="0" w:color="auto"/>
        <w:left w:val="none" w:sz="0" w:space="0" w:color="auto"/>
        <w:bottom w:val="none" w:sz="0" w:space="0" w:color="auto"/>
        <w:right w:val="none" w:sz="0" w:space="0" w:color="auto"/>
      </w:divBdr>
    </w:div>
    <w:div w:id="1402866994">
      <w:bodyDiv w:val="1"/>
      <w:marLeft w:val="0"/>
      <w:marRight w:val="0"/>
      <w:marTop w:val="0"/>
      <w:marBottom w:val="0"/>
      <w:divBdr>
        <w:top w:val="none" w:sz="0" w:space="0" w:color="auto"/>
        <w:left w:val="none" w:sz="0" w:space="0" w:color="auto"/>
        <w:bottom w:val="none" w:sz="0" w:space="0" w:color="auto"/>
        <w:right w:val="none" w:sz="0" w:space="0" w:color="auto"/>
      </w:divBdr>
    </w:div>
    <w:div w:id="1417098182">
      <w:bodyDiv w:val="1"/>
      <w:marLeft w:val="0"/>
      <w:marRight w:val="0"/>
      <w:marTop w:val="0"/>
      <w:marBottom w:val="0"/>
      <w:divBdr>
        <w:top w:val="none" w:sz="0" w:space="0" w:color="auto"/>
        <w:left w:val="none" w:sz="0" w:space="0" w:color="auto"/>
        <w:bottom w:val="none" w:sz="0" w:space="0" w:color="auto"/>
        <w:right w:val="none" w:sz="0" w:space="0" w:color="auto"/>
      </w:divBdr>
    </w:div>
    <w:div w:id="1432504349">
      <w:bodyDiv w:val="1"/>
      <w:marLeft w:val="0"/>
      <w:marRight w:val="0"/>
      <w:marTop w:val="0"/>
      <w:marBottom w:val="0"/>
      <w:divBdr>
        <w:top w:val="none" w:sz="0" w:space="0" w:color="auto"/>
        <w:left w:val="none" w:sz="0" w:space="0" w:color="auto"/>
        <w:bottom w:val="none" w:sz="0" w:space="0" w:color="auto"/>
        <w:right w:val="none" w:sz="0" w:space="0" w:color="auto"/>
      </w:divBdr>
    </w:div>
    <w:div w:id="1443955312">
      <w:bodyDiv w:val="1"/>
      <w:marLeft w:val="0"/>
      <w:marRight w:val="0"/>
      <w:marTop w:val="0"/>
      <w:marBottom w:val="0"/>
      <w:divBdr>
        <w:top w:val="none" w:sz="0" w:space="0" w:color="auto"/>
        <w:left w:val="none" w:sz="0" w:space="0" w:color="auto"/>
        <w:bottom w:val="none" w:sz="0" w:space="0" w:color="auto"/>
        <w:right w:val="none" w:sz="0" w:space="0" w:color="auto"/>
      </w:divBdr>
    </w:div>
    <w:div w:id="1486974812">
      <w:bodyDiv w:val="1"/>
      <w:marLeft w:val="0"/>
      <w:marRight w:val="0"/>
      <w:marTop w:val="0"/>
      <w:marBottom w:val="0"/>
      <w:divBdr>
        <w:top w:val="none" w:sz="0" w:space="0" w:color="auto"/>
        <w:left w:val="none" w:sz="0" w:space="0" w:color="auto"/>
        <w:bottom w:val="none" w:sz="0" w:space="0" w:color="auto"/>
        <w:right w:val="none" w:sz="0" w:space="0" w:color="auto"/>
      </w:divBdr>
    </w:div>
    <w:div w:id="1513567842">
      <w:bodyDiv w:val="1"/>
      <w:marLeft w:val="0"/>
      <w:marRight w:val="0"/>
      <w:marTop w:val="0"/>
      <w:marBottom w:val="0"/>
      <w:divBdr>
        <w:top w:val="none" w:sz="0" w:space="0" w:color="auto"/>
        <w:left w:val="none" w:sz="0" w:space="0" w:color="auto"/>
        <w:bottom w:val="none" w:sz="0" w:space="0" w:color="auto"/>
        <w:right w:val="none" w:sz="0" w:space="0" w:color="auto"/>
      </w:divBdr>
    </w:div>
    <w:div w:id="1542597572">
      <w:bodyDiv w:val="1"/>
      <w:marLeft w:val="0"/>
      <w:marRight w:val="0"/>
      <w:marTop w:val="0"/>
      <w:marBottom w:val="0"/>
      <w:divBdr>
        <w:top w:val="none" w:sz="0" w:space="0" w:color="auto"/>
        <w:left w:val="none" w:sz="0" w:space="0" w:color="auto"/>
        <w:bottom w:val="none" w:sz="0" w:space="0" w:color="auto"/>
        <w:right w:val="none" w:sz="0" w:space="0" w:color="auto"/>
      </w:divBdr>
    </w:div>
    <w:div w:id="1546915923">
      <w:bodyDiv w:val="1"/>
      <w:marLeft w:val="0"/>
      <w:marRight w:val="0"/>
      <w:marTop w:val="0"/>
      <w:marBottom w:val="0"/>
      <w:divBdr>
        <w:top w:val="none" w:sz="0" w:space="0" w:color="auto"/>
        <w:left w:val="none" w:sz="0" w:space="0" w:color="auto"/>
        <w:bottom w:val="none" w:sz="0" w:space="0" w:color="auto"/>
        <w:right w:val="none" w:sz="0" w:space="0" w:color="auto"/>
      </w:divBdr>
    </w:div>
    <w:div w:id="1558929626">
      <w:bodyDiv w:val="1"/>
      <w:marLeft w:val="0"/>
      <w:marRight w:val="0"/>
      <w:marTop w:val="0"/>
      <w:marBottom w:val="0"/>
      <w:divBdr>
        <w:top w:val="none" w:sz="0" w:space="0" w:color="auto"/>
        <w:left w:val="none" w:sz="0" w:space="0" w:color="auto"/>
        <w:bottom w:val="none" w:sz="0" w:space="0" w:color="auto"/>
        <w:right w:val="none" w:sz="0" w:space="0" w:color="auto"/>
      </w:divBdr>
    </w:div>
    <w:div w:id="1569145614">
      <w:bodyDiv w:val="1"/>
      <w:marLeft w:val="0"/>
      <w:marRight w:val="0"/>
      <w:marTop w:val="0"/>
      <w:marBottom w:val="0"/>
      <w:divBdr>
        <w:top w:val="none" w:sz="0" w:space="0" w:color="auto"/>
        <w:left w:val="none" w:sz="0" w:space="0" w:color="auto"/>
        <w:bottom w:val="none" w:sz="0" w:space="0" w:color="auto"/>
        <w:right w:val="none" w:sz="0" w:space="0" w:color="auto"/>
      </w:divBdr>
    </w:div>
    <w:div w:id="1575433419">
      <w:bodyDiv w:val="1"/>
      <w:marLeft w:val="0"/>
      <w:marRight w:val="0"/>
      <w:marTop w:val="0"/>
      <w:marBottom w:val="0"/>
      <w:divBdr>
        <w:top w:val="none" w:sz="0" w:space="0" w:color="auto"/>
        <w:left w:val="none" w:sz="0" w:space="0" w:color="auto"/>
        <w:bottom w:val="none" w:sz="0" w:space="0" w:color="auto"/>
        <w:right w:val="none" w:sz="0" w:space="0" w:color="auto"/>
      </w:divBdr>
    </w:div>
    <w:div w:id="1576040323">
      <w:bodyDiv w:val="1"/>
      <w:marLeft w:val="0"/>
      <w:marRight w:val="0"/>
      <w:marTop w:val="0"/>
      <w:marBottom w:val="0"/>
      <w:divBdr>
        <w:top w:val="none" w:sz="0" w:space="0" w:color="auto"/>
        <w:left w:val="none" w:sz="0" w:space="0" w:color="auto"/>
        <w:bottom w:val="none" w:sz="0" w:space="0" w:color="auto"/>
        <w:right w:val="none" w:sz="0" w:space="0" w:color="auto"/>
      </w:divBdr>
    </w:div>
    <w:div w:id="1587032413">
      <w:bodyDiv w:val="1"/>
      <w:marLeft w:val="0"/>
      <w:marRight w:val="0"/>
      <w:marTop w:val="0"/>
      <w:marBottom w:val="0"/>
      <w:divBdr>
        <w:top w:val="none" w:sz="0" w:space="0" w:color="auto"/>
        <w:left w:val="none" w:sz="0" w:space="0" w:color="auto"/>
        <w:bottom w:val="none" w:sz="0" w:space="0" w:color="auto"/>
        <w:right w:val="none" w:sz="0" w:space="0" w:color="auto"/>
      </w:divBdr>
    </w:div>
    <w:div w:id="1594625171">
      <w:bodyDiv w:val="1"/>
      <w:marLeft w:val="0"/>
      <w:marRight w:val="0"/>
      <w:marTop w:val="0"/>
      <w:marBottom w:val="0"/>
      <w:divBdr>
        <w:top w:val="none" w:sz="0" w:space="0" w:color="auto"/>
        <w:left w:val="none" w:sz="0" w:space="0" w:color="auto"/>
        <w:bottom w:val="none" w:sz="0" w:space="0" w:color="auto"/>
        <w:right w:val="none" w:sz="0" w:space="0" w:color="auto"/>
      </w:divBdr>
    </w:div>
    <w:div w:id="1628199761">
      <w:bodyDiv w:val="1"/>
      <w:marLeft w:val="0"/>
      <w:marRight w:val="0"/>
      <w:marTop w:val="0"/>
      <w:marBottom w:val="0"/>
      <w:divBdr>
        <w:top w:val="none" w:sz="0" w:space="0" w:color="auto"/>
        <w:left w:val="none" w:sz="0" w:space="0" w:color="auto"/>
        <w:bottom w:val="none" w:sz="0" w:space="0" w:color="auto"/>
        <w:right w:val="none" w:sz="0" w:space="0" w:color="auto"/>
      </w:divBdr>
    </w:div>
    <w:div w:id="1630471886">
      <w:bodyDiv w:val="1"/>
      <w:marLeft w:val="0"/>
      <w:marRight w:val="0"/>
      <w:marTop w:val="0"/>
      <w:marBottom w:val="0"/>
      <w:divBdr>
        <w:top w:val="none" w:sz="0" w:space="0" w:color="auto"/>
        <w:left w:val="none" w:sz="0" w:space="0" w:color="auto"/>
        <w:bottom w:val="none" w:sz="0" w:space="0" w:color="auto"/>
        <w:right w:val="none" w:sz="0" w:space="0" w:color="auto"/>
      </w:divBdr>
    </w:div>
    <w:div w:id="1638145310">
      <w:bodyDiv w:val="1"/>
      <w:marLeft w:val="0"/>
      <w:marRight w:val="0"/>
      <w:marTop w:val="0"/>
      <w:marBottom w:val="0"/>
      <w:divBdr>
        <w:top w:val="none" w:sz="0" w:space="0" w:color="auto"/>
        <w:left w:val="none" w:sz="0" w:space="0" w:color="auto"/>
        <w:bottom w:val="none" w:sz="0" w:space="0" w:color="auto"/>
        <w:right w:val="none" w:sz="0" w:space="0" w:color="auto"/>
      </w:divBdr>
    </w:div>
    <w:div w:id="1645810352">
      <w:bodyDiv w:val="1"/>
      <w:marLeft w:val="0"/>
      <w:marRight w:val="0"/>
      <w:marTop w:val="0"/>
      <w:marBottom w:val="0"/>
      <w:divBdr>
        <w:top w:val="none" w:sz="0" w:space="0" w:color="auto"/>
        <w:left w:val="none" w:sz="0" w:space="0" w:color="auto"/>
        <w:bottom w:val="none" w:sz="0" w:space="0" w:color="auto"/>
        <w:right w:val="none" w:sz="0" w:space="0" w:color="auto"/>
      </w:divBdr>
    </w:div>
    <w:div w:id="1646010016">
      <w:bodyDiv w:val="1"/>
      <w:marLeft w:val="0"/>
      <w:marRight w:val="0"/>
      <w:marTop w:val="0"/>
      <w:marBottom w:val="0"/>
      <w:divBdr>
        <w:top w:val="none" w:sz="0" w:space="0" w:color="auto"/>
        <w:left w:val="none" w:sz="0" w:space="0" w:color="auto"/>
        <w:bottom w:val="none" w:sz="0" w:space="0" w:color="auto"/>
        <w:right w:val="none" w:sz="0" w:space="0" w:color="auto"/>
      </w:divBdr>
    </w:div>
    <w:div w:id="1648704099">
      <w:bodyDiv w:val="1"/>
      <w:marLeft w:val="0"/>
      <w:marRight w:val="0"/>
      <w:marTop w:val="0"/>
      <w:marBottom w:val="0"/>
      <w:divBdr>
        <w:top w:val="none" w:sz="0" w:space="0" w:color="auto"/>
        <w:left w:val="none" w:sz="0" w:space="0" w:color="auto"/>
        <w:bottom w:val="none" w:sz="0" w:space="0" w:color="auto"/>
        <w:right w:val="none" w:sz="0" w:space="0" w:color="auto"/>
      </w:divBdr>
    </w:div>
    <w:div w:id="1691761572">
      <w:bodyDiv w:val="1"/>
      <w:marLeft w:val="0"/>
      <w:marRight w:val="0"/>
      <w:marTop w:val="0"/>
      <w:marBottom w:val="0"/>
      <w:divBdr>
        <w:top w:val="none" w:sz="0" w:space="0" w:color="auto"/>
        <w:left w:val="none" w:sz="0" w:space="0" w:color="auto"/>
        <w:bottom w:val="none" w:sz="0" w:space="0" w:color="auto"/>
        <w:right w:val="none" w:sz="0" w:space="0" w:color="auto"/>
      </w:divBdr>
    </w:div>
    <w:div w:id="1700397794">
      <w:bodyDiv w:val="1"/>
      <w:marLeft w:val="0"/>
      <w:marRight w:val="0"/>
      <w:marTop w:val="0"/>
      <w:marBottom w:val="0"/>
      <w:divBdr>
        <w:top w:val="none" w:sz="0" w:space="0" w:color="auto"/>
        <w:left w:val="none" w:sz="0" w:space="0" w:color="auto"/>
        <w:bottom w:val="none" w:sz="0" w:space="0" w:color="auto"/>
        <w:right w:val="none" w:sz="0" w:space="0" w:color="auto"/>
      </w:divBdr>
    </w:div>
    <w:div w:id="1730573089">
      <w:bodyDiv w:val="1"/>
      <w:marLeft w:val="0"/>
      <w:marRight w:val="0"/>
      <w:marTop w:val="0"/>
      <w:marBottom w:val="0"/>
      <w:divBdr>
        <w:top w:val="none" w:sz="0" w:space="0" w:color="auto"/>
        <w:left w:val="none" w:sz="0" w:space="0" w:color="auto"/>
        <w:bottom w:val="none" w:sz="0" w:space="0" w:color="auto"/>
        <w:right w:val="none" w:sz="0" w:space="0" w:color="auto"/>
      </w:divBdr>
    </w:div>
    <w:div w:id="1742945958">
      <w:bodyDiv w:val="1"/>
      <w:marLeft w:val="0"/>
      <w:marRight w:val="0"/>
      <w:marTop w:val="0"/>
      <w:marBottom w:val="0"/>
      <w:divBdr>
        <w:top w:val="none" w:sz="0" w:space="0" w:color="auto"/>
        <w:left w:val="none" w:sz="0" w:space="0" w:color="auto"/>
        <w:bottom w:val="none" w:sz="0" w:space="0" w:color="auto"/>
        <w:right w:val="none" w:sz="0" w:space="0" w:color="auto"/>
      </w:divBdr>
    </w:div>
    <w:div w:id="1752046465">
      <w:bodyDiv w:val="1"/>
      <w:marLeft w:val="0"/>
      <w:marRight w:val="0"/>
      <w:marTop w:val="0"/>
      <w:marBottom w:val="0"/>
      <w:divBdr>
        <w:top w:val="none" w:sz="0" w:space="0" w:color="auto"/>
        <w:left w:val="none" w:sz="0" w:space="0" w:color="auto"/>
        <w:bottom w:val="none" w:sz="0" w:space="0" w:color="auto"/>
        <w:right w:val="none" w:sz="0" w:space="0" w:color="auto"/>
      </w:divBdr>
    </w:div>
    <w:div w:id="1754081816">
      <w:bodyDiv w:val="1"/>
      <w:marLeft w:val="0"/>
      <w:marRight w:val="0"/>
      <w:marTop w:val="0"/>
      <w:marBottom w:val="0"/>
      <w:divBdr>
        <w:top w:val="none" w:sz="0" w:space="0" w:color="auto"/>
        <w:left w:val="none" w:sz="0" w:space="0" w:color="auto"/>
        <w:bottom w:val="none" w:sz="0" w:space="0" w:color="auto"/>
        <w:right w:val="none" w:sz="0" w:space="0" w:color="auto"/>
      </w:divBdr>
    </w:div>
    <w:div w:id="1754663410">
      <w:bodyDiv w:val="1"/>
      <w:marLeft w:val="0"/>
      <w:marRight w:val="0"/>
      <w:marTop w:val="0"/>
      <w:marBottom w:val="0"/>
      <w:divBdr>
        <w:top w:val="none" w:sz="0" w:space="0" w:color="auto"/>
        <w:left w:val="none" w:sz="0" w:space="0" w:color="auto"/>
        <w:bottom w:val="none" w:sz="0" w:space="0" w:color="auto"/>
        <w:right w:val="none" w:sz="0" w:space="0" w:color="auto"/>
      </w:divBdr>
    </w:div>
    <w:div w:id="1765568130">
      <w:bodyDiv w:val="1"/>
      <w:marLeft w:val="0"/>
      <w:marRight w:val="0"/>
      <w:marTop w:val="0"/>
      <w:marBottom w:val="0"/>
      <w:divBdr>
        <w:top w:val="none" w:sz="0" w:space="0" w:color="auto"/>
        <w:left w:val="none" w:sz="0" w:space="0" w:color="auto"/>
        <w:bottom w:val="none" w:sz="0" w:space="0" w:color="auto"/>
        <w:right w:val="none" w:sz="0" w:space="0" w:color="auto"/>
      </w:divBdr>
    </w:div>
    <w:div w:id="1767378857">
      <w:bodyDiv w:val="1"/>
      <w:marLeft w:val="0"/>
      <w:marRight w:val="0"/>
      <w:marTop w:val="0"/>
      <w:marBottom w:val="0"/>
      <w:divBdr>
        <w:top w:val="none" w:sz="0" w:space="0" w:color="auto"/>
        <w:left w:val="none" w:sz="0" w:space="0" w:color="auto"/>
        <w:bottom w:val="none" w:sz="0" w:space="0" w:color="auto"/>
        <w:right w:val="none" w:sz="0" w:space="0" w:color="auto"/>
      </w:divBdr>
    </w:div>
    <w:div w:id="1794709759">
      <w:bodyDiv w:val="1"/>
      <w:marLeft w:val="0"/>
      <w:marRight w:val="0"/>
      <w:marTop w:val="0"/>
      <w:marBottom w:val="0"/>
      <w:divBdr>
        <w:top w:val="none" w:sz="0" w:space="0" w:color="auto"/>
        <w:left w:val="none" w:sz="0" w:space="0" w:color="auto"/>
        <w:bottom w:val="none" w:sz="0" w:space="0" w:color="auto"/>
        <w:right w:val="none" w:sz="0" w:space="0" w:color="auto"/>
      </w:divBdr>
    </w:div>
    <w:div w:id="1800371737">
      <w:bodyDiv w:val="1"/>
      <w:marLeft w:val="0"/>
      <w:marRight w:val="0"/>
      <w:marTop w:val="0"/>
      <w:marBottom w:val="0"/>
      <w:divBdr>
        <w:top w:val="none" w:sz="0" w:space="0" w:color="auto"/>
        <w:left w:val="none" w:sz="0" w:space="0" w:color="auto"/>
        <w:bottom w:val="none" w:sz="0" w:space="0" w:color="auto"/>
        <w:right w:val="none" w:sz="0" w:space="0" w:color="auto"/>
      </w:divBdr>
    </w:div>
    <w:div w:id="1819884219">
      <w:bodyDiv w:val="1"/>
      <w:marLeft w:val="0"/>
      <w:marRight w:val="0"/>
      <w:marTop w:val="0"/>
      <w:marBottom w:val="0"/>
      <w:divBdr>
        <w:top w:val="none" w:sz="0" w:space="0" w:color="auto"/>
        <w:left w:val="none" w:sz="0" w:space="0" w:color="auto"/>
        <w:bottom w:val="none" w:sz="0" w:space="0" w:color="auto"/>
        <w:right w:val="none" w:sz="0" w:space="0" w:color="auto"/>
      </w:divBdr>
    </w:div>
    <w:div w:id="1821265126">
      <w:bodyDiv w:val="1"/>
      <w:marLeft w:val="0"/>
      <w:marRight w:val="0"/>
      <w:marTop w:val="0"/>
      <w:marBottom w:val="0"/>
      <w:divBdr>
        <w:top w:val="none" w:sz="0" w:space="0" w:color="auto"/>
        <w:left w:val="none" w:sz="0" w:space="0" w:color="auto"/>
        <w:bottom w:val="none" w:sz="0" w:space="0" w:color="auto"/>
        <w:right w:val="none" w:sz="0" w:space="0" w:color="auto"/>
      </w:divBdr>
    </w:div>
    <w:div w:id="1841381750">
      <w:bodyDiv w:val="1"/>
      <w:marLeft w:val="0"/>
      <w:marRight w:val="0"/>
      <w:marTop w:val="0"/>
      <w:marBottom w:val="0"/>
      <w:divBdr>
        <w:top w:val="none" w:sz="0" w:space="0" w:color="auto"/>
        <w:left w:val="none" w:sz="0" w:space="0" w:color="auto"/>
        <w:bottom w:val="none" w:sz="0" w:space="0" w:color="auto"/>
        <w:right w:val="none" w:sz="0" w:space="0" w:color="auto"/>
      </w:divBdr>
    </w:div>
    <w:div w:id="1896040290">
      <w:bodyDiv w:val="1"/>
      <w:marLeft w:val="0"/>
      <w:marRight w:val="0"/>
      <w:marTop w:val="0"/>
      <w:marBottom w:val="0"/>
      <w:divBdr>
        <w:top w:val="none" w:sz="0" w:space="0" w:color="auto"/>
        <w:left w:val="none" w:sz="0" w:space="0" w:color="auto"/>
        <w:bottom w:val="none" w:sz="0" w:space="0" w:color="auto"/>
        <w:right w:val="none" w:sz="0" w:space="0" w:color="auto"/>
      </w:divBdr>
    </w:div>
    <w:div w:id="1896887079">
      <w:bodyDiv w:val="1"/>
      <w:marLeft w:val="0"/>
      <w:marRight w:val="0"/>
      <w:marTop w:val="0"/>
      <w:marBottom w:val="0"/>
      <w:divBdr>
        <w:top w:val="none" w:sz="0" w:space="0" w:color="auto"/>
        <w:left w:val="none" w:sz="0" w:space="0" w:color="auto"/>
        <w:bottom w:val="none" w:sz="0" w:space="0" w:color="auto"/>
        <w:right w:val="none" w:sz="0" w:space="0" w:color="auto"/>
      </w:divBdr>
    </w:div>
    <w:div w:id="1929078593">
      <w:bodyDiv w:val="1"/>
      <w:marLeft w:val="0"/>
      <w:marRight w:val="0"/>
      <w:marTop w:val="0"/>
      <w:marBottom w:val="0"/>
      <w:divBdr>
        <w:top w:val="none" w:sz="0" w:space="0" w:color="auto"/>
        <w:left w:val="none" w:sz="0" w:space="0" w:color="auto"/>
        <w:bottom w:val="none" w:sz="0" w:space="0" w:color="auto"/>
        <w:right w:val="none" w:sz="0" w:space="0" w:color="auto"/>
      </w:divBdr>
    </w:div>
    <w:div w:id="2003509205">
      <w:bodyDiv w:val="1"/>
      <w:marLeft w:val="0"/>
      <w:marRight w:val="0"/>
      <w:marTop w:val="0"/>
      <w:marBottom w:val="0"/>
      <w:divBdr>
        <w:top w:val="none" w:sz="0" w:space="0" w:color="auto"/>
        <w:left w:val="none" w:sz="0" w:space="0" w:color="auto"/>
        <w:bottom w:val="none" w:sz="0" w:space="0" w:color="auto"/>
        <w:right w:val="none" w:sz="0" w:space="0" w:color="auto"/>
      </w:divBdr>
    </w:div>
    <w:div w:id="2060006445">
      <w:bodyDiv w:val="1"/>
      <w:marLeft w:val="0"/>
      <w:marRight w:val="0"/>
      <w:marTop w:val="0"/>
      <w:marBottom w:val="0"/>
      <w:divBdr>
        <w:top w:val="none" w:sz="0" w:space="0" w:color="auto"/>
        <w:left w:val="none" w:sz="0" w:space="0" w:color="auto"/>
        <w:bottom w:val="none" w:sz="0" w:space="0" w:color="auto"/>
        <w:right w:val="none" w:sz="0" w:space="0" w:color="auto"/>
      </w:divBdr>
    </w:div>
    <w:div w:id="2100787187">
      <w:bodyDiv w:val="1"/>
      <w:marLeft w:val="0"/>
      <w:marRight w:val="0"/>
      <w:marTop w:val="0"/>
      <w:marBottom w:val="0"/>
      <w:divBdr>
        <w:top w:val="none" w:sz="0" w:space="0" w:color="auto"/>
        <w:left w:val="none" w:sz="0" w:space="0" w:color="auto"/>
        <w:bottom w:val="none" w:sz="0" w:space="0" w:color="auto"/>
        <w:right w:val="none" w:sz="0" w:space="0" w:color="auto"/>
      </w:divBdr>
    </w:div>
    <w:div w:id="2102531302">
      <w:bodyDiv w:val="1"/>
      <w:marLeft w:val="0"/>
      <w:marRight w:val="0"/>
      <w:marTop w:val="0"/>
      <w:marBottom w:val="0"/>
      <w:divBdr>
        <w:top w:val="none" w:sz="0" w:space="0" w:color="auto"/>
        <w:left w:val="none" w:sz="0" w:space="0" w:color="auto"/>
        <w:bottom w:val="none" w:sz="0" w:space="0" w:color="auto"/>
        <w:right w:val="none" w:sz="0" w:space="0" w:color="auto"/>
      </w:divBdr>
    </w:div>
    <w:div w:id="2128431937">
      <w:bodyDiv w:val="1"/>
      <w:marLeft w:val="0"/>
      <w:marRight w:val="0"/>
      <w:marTop w:val="0"/>
      <w:marBottom w:val="0"/>
      <w:divBdr>
        <w:top w:val="none" w:sz="0" w:space="0" w:color="auto"/>
        <w:left w:val="none" w:sz="0" w:space="0" w:color="auto"/>
        <w:bottom w:val="none" w:sz="0" w:space="0" w:color="auto"/>
        <w:right w:val="none" w:sz="0" w:space="0" w:color="auto"/>
      </w:divBdr>
    </w:div>
    <w:div w:id="2137746737">
      <w:bodyDiv w:val="1"/>
      <w:marLeft w:val="0"/>
      <w:marRight w:val="0"/>
      <w:marTop w:val="0"/>
      <w:marBottom w:val="0"/>
      <w:divBdr>
        <w:top w:val="none" w:sz="0" w:space="0" w:color="auto"/>
        <w:left w:val="none" w:sz="0" w:space="0" w:color="auto"/>
        <w:bottom w:val="none" w:sz="0" w:space="0" w:color="auto"/>
        <w:right w:val="none" w:sz="0" w:space="0" w:color="auto"/>
      </w:divBdr>
    </w:div>
    <w:div w:id="213852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geeksforgeeks.org/basic-firewall-configuration-in-cisco-packet-tracer/"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ommunity.cisco.com/t5/security-knowledge-base/firewalls-and-types/ta-p/3145864"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youtube.com/watch?v=MG1-E6rNar8"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pyog\Downloads\Lab_Book_Template_V1.5_NS1_NS2%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9E35E042DBD5488EA37BF1C76AED1D" ma:contentTypeVersion="4" ma:contentTypeDescription="Create a new document." ma:contentTypeScope="" ma:versionID="d538f8a31aa678358af0a54d4d497125">
  <xsd:schema xmlns:xsd="http://www.w3.org/2001/XMLSchema" xmlns:xs="http://www.w3.org/2001/XMLSchema" xmlns:p="http://schemas.microsoft.com/office/2006/metadata/properties" xmlns:ns2="318a2a06-b206-4d9b-9437-42c650c14bcb" targetNamespace="http://schemas.microsoft.com/office/2006/metadata/properties" ma:root="true" ma:fieldsID="d0311c9680c3cf8e9b0dcd33caab0d20" ns2:_="">
    <xsd:import namespace="318a2a06-b206-4d9b-9437-42c650c14b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8a2a06-b206-4d9b-9437-42c650c14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72A20B-DF00-4768-86FF-14F570A905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8a2a06-b206-4d9b-9437-42c650c14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241D32-FE8E-45C6-8233-34E3193568DE}">
  <ds:schemaRefs>
    <ds:schemaRef ds:uri="http://schemas.openxmlformats.org/officeDocument/2006/bibliography"/>
  </ds:schemaRefs>
</ds:datastoreItem>
</file>

<file path=customXml/itemProps3.xml><?xml version="1.0" encoding="utf-8"?>
<ds:datastoreItem xmlns:ds="http://schemas.openxmlformats.org/officeDocument/2006/customXml" ds:itemID="{37ACD9E8-D23C-42D9-AE8D-064819746A22}">
  <ds:schemaRefs>
    <ds:schemaRef ds:uri="http://schemas.microsoft.com/office/2006/metadata/properties"/>
  </ds:schemaRefs>
</ds:datastoreItem>
</file>

<file path=customXml/itemProps4.xml><?xml version="1.0" encoding="utf-8"?>
<ds:datastoreItem xmlns:ds="http://schemas.openxmlformats.org/officeDocument/2006/customXml" ds:itemID="{95C8BEC9-C0BB-4278-B6DA-4742CEC3BD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Lab_Book_Template_V1.5_NS1_NS2 (1)</Template>
  <TotalTime>293</TotalTime>
  <Pages>50</Pages>
  <Words>3501</Words>
  <Characters>20277</Characters>
  <Application>Microsoft Office Word</Application>
  <DocSecurity>0</DocSecurity>
  <Lines>548</Lines>
  <Paragraphs>182</Paragraphs>
  <ScaleCrop>false</ScaleCrop>
  <HeadingPairs>
    <vt:vector size="2" baseType="variant">
      <vt:variant>
        <vt:lpstr>Title</vt:lpstr>
      </vt:variant>
      <vt:variant>
        <vt:i4>1</vt:i4>
      </vt:variant>
    </vt:vector>
  </HeadingPairs>
  <TitlesOfParts>
    <vt:vector size="1" baseType="lpstr">
      <vt:lpstr>Lab Configuration Sheet for Student 1A</vt:lpstr>
    </vt:vector>
  </TitlesOfParts>
  <Company>VMware, Inc.</Company>
  <LinksUpToDate>false</LinksUpToDate>
  <CharactersWithSpaces>23596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Yogaraj GP</dc:creator>
  <cp:keywords/>
  <dc:description/>
  <cp:lastModifiedBy>Yogaraj GP</cp:lastModifiedBy>
  <cp:revision>135</cp:revision>
  <dcterms:created xsi:type="dcterms:W3CDTF">2023-11-29T05:25:00Z</dcterms:created>
  <dcterms:modified xsi:type="dcterms:W3CDTF">2024-03-25T02:14:00Z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0x0101006F9E35E042DBD5488EA37BF1C76AED1D</vt:lpwstr>
  </property>
  <property fmtid="{D5CDD505-2E9C-101B-9397-08002B2CF9AE}" pid="3" name="GrammarlyDocumentId">
    <vt:lpwstr>f71200ec-6ecf-4ace-9eff-e78b96040518</vt:lpwstr>
  </property>
</Properties>
</file>